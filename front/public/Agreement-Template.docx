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r="http://schemas.openxmlformats.org/officeDocument/2006/relationships" xmlns:w="http://schemas.openxmlformats.org/wordprocessingml/2006/main" ns1:Ignorable="w14 w15 w16se w16cid w16 w16cex w16sdtdh w16sdtfl w16du wp14">
  <w:body>
    <w:p ns2:paraId="192D87B4" ns2:textId="254BD273" w:rsidR="00B22832" w:rsidRDefault="005C70F0" w:rsidP="00DB0ADF">
      <w:pPr>
        <w:spacing w:after="0" w:afterAutospacing="1" w:before="0"/>
        <w:ind w:left="540" w:hanging="540"/>
        <w:jc w:val="center"/>
        <w:rPr>
          <w:b/>
          <w:bCs/>
          <w:sz w:val="24"/>
          <w:szCs w:val="24"/>
        </w:rPr>
      </w:pPr>
      <w:r>
        <w:rPr>
          <w:b/>
          <w:bCs/>
          <w:sz w:val="24"/>
          <w:szCs w:val="24"/>
        </w:rPr>
        <w:tab/>
      </w:r>
      <w:r w:rsidR="00CE37F3">
        <w:rPr>
          <w:b/>
          <w:bCs/>
          <w:sz w:val="24"/>
          <w:szCs w:val="24"/>
        </w:rPr>
        <w:tab/>
      </w:r>
      <w:r w:rsidR="000235AB">
        <w:rPr>
          <w:b/>
          <w:bCs/>
          <w:sz w:val="24"/>
          <w:szCs w:val="24"/>
        </w:rPr>
        <w:tab/>
      </w:r>
      <w:r w:rsidR="007B5116">
        <w:rPr>
          <w:b/>
          <w:bCs/>
          <w:sz w:val="24"/>
          <w:szCs w:val="24"/>
        </w:rPr>
        <w:tab/>
      </w:r>
      <w:r w:rsidR="00250103">
        <w:rPr>
          <w:b/>
          <w:bCs/>
          <w:sz w:val="24"/>
          <w:szCs w:val="24"/>
        </w:rPr>
        <w:tab/>
      </w:r>
    </w:p>
    <w:p ns2:paraId="02BBC189" ns2:textId="500A18F4" w:rsidR="00C41507" w:rsidRPr="00C41507" w:rsidRDefault="009A097E" w:rsidP="00DB0ADF">
      <w:pPr>
        <w:keepNext/>
        <w:spacing w:after="240" w:afterAutospacing="1" w:line="360" w:lineRule="auto" w:before="360"/>
        <w:ind w:left="540" w:hanging="540"/>
        <w:jc w:val="center"/>
        <w:rPr>
          <w:b/>
          <w:bCs/>
          <w:sz w:val="24"/>
          <w:szCs w:val="24"/>
        </w:rPr>
      </w:pPr>
      <w:r w:rsidRPr="009A097E">
        <w:rPr>
          <w:b/>
          <w:bCs/>
          <w:sz w:val="24"/>
          <w:szCs w:val="24"/>
        </w:rPr>
        <w:t>HOSTEL ACCOMMODATION AGREEMENT</w:t>
      </w:r>
    </w:p>
    <w:p ns2:paraId="77FC60A2" ns2:textId="77777777" w:rsidR="00D33F94" w:rsidRPr="00C41507" w:rsidRDefault="00D33F94">
      <w:pPr>
        <w:pStyle w:val="ListParagraph"/>
        <w:keepNext/>
        <w:numPr>
          <w:ilvl w:val="0"/>
          <w:numId w:val="5"/>
        </w:numPr>
        <w:spacing w:line="360" w:lineRule="auto" w:before="360" w:after="240"/>
        <w:ind w:left="540" w:hanging="540"/>
        <w:jc w:val="both"/>
        <w:rPr>
          <w:b/>
          <w:bCs/>
        </w:rPr>
      </w:pPr>
      <w:r w:rsidRPr="00C41507">
        <w:rPr>
          <w:b/>
          <w:bCs/>
        </w:rPr>
        <w:t>Definitions</w:t>
      </w:r>
    </w:p>
    <w:p ns2:paraId="28142C14" ns2:textId="77777777" w:rsidR="00C41507" w:rsidRDefault="00C41507" w:rsidP="0053467D">
      <w:pPr>
        <w:pStyle w:val="ListParagraph"/>
        <w:spacing w:before="0" w:after="0"/>
        <w:ind w:left="360"/>
        <w:jc w:val="both"/>
      </w:pPr>
    </w:p>
    <w:p ns2:paraId="738B3A15" ns2:textId="3106DC77" w:rsidR="0053467D" w:rsidRDefault="00150E78" w:rsidP="00762538">
      <w:pPr>
        <w:pStyle w:val="ListParagraph"/>
        <w:numPr>
          <w:ilvl w:val="1"/>
          <w:numId w:val="5"/>
        </w:numPr>
        <w:spacing w:line="360" w:lineRule="auto" w:before="240" w:after="240"/>
        <w:ind w:left="567" w:hanging="567"/>
        <w:jc w:val="both"/>
      </w:pPr>
      <w:r w:rsidRPr="00150E78">
        <w:rPr>
          <w:b/>
          <w:bCs/>
        </w:rPr>
        <w:t>“Proprietor”</w:t>
      </w:r>
      <w:r w:rsidRPr="00150E78">
        <w:t xml:space="preserve"> – </w:t>
      </w:r>
      <w:r w:rsidR="009A097E" w:rsidRPr="009A097E">
        <w:t xml:space="preserve">The Proprietor is Mrs. </w:t>
      </w:r>
      <w:proofErr w:type="spellStart"/>
      <w:r w:rsidR="009A097E" w:rsidRPr="009A097E">
        <w:t>Warnakulasooriya</w:t>
      </w:r>
      <w:proofErr w:type="spellEnd"/>
      <w:r w:rsidR="009A097E" w:rsidRPr="009A097E">
        <w:t xml:space="preserve"> Nadeesha Joanne Kumari Fernando (NIC 877382915V</w:t>
      </w:r>
      <w:proofErr w:type="gramStart"/>
      <w:r w:rsidR="009A097E" w:rsidRPr="009A097E">
        <w:t>), and</w:t>
      </w:r>
      <w:proofErr w:type="gramEnd"/>
      <w:r w:rsidR="009A097E" w:rsidRPr="009A097E">
        <w:t xml:space="preserve"> includes any Proprietor's Representative acting within the authority granted by the Proprietor under this Hostel Accommodation Agreement or under a valid power of attorney</w:t>
      </w:r>
      <w:r w:rsidRPr="00150E78">
        <w:t>.</w:t>
      </w:r>
    </w:p>
    <w:p ns2:paraId="042DBBBF" ns2:textId="77777777" w:rsidR="00577719" w:rsidRDefault="00577719" w:rsidP="00577719">
      <w:pPr>
        <w:pStyle w:val="ListParagraph"/>
        <w:spacing w:before="0" w:after="0"/>
        <w:ind w:left="432"/>
        <w:jc w:val="both"/>
      </w:pPr>
    </w:p>
    <w:p ns2:paraId="05AC6E18" ns2:textId="2942404C" w:rsidR="0053467D" w:rsidRDefault="00000000" w:rsidP="00762538">
      <w:pPr>
        <w:pStyle w:val="ListParagraph"/>
        <w:numPr>
          <w:ilvl w:val="1"/>
          <w:numId w:val="5"/>
        </w:numPr>
        <w:spacing w:line="360" w:lineRule="auto" w:before="240" w:after="240"/>
        <w:ind w:left="567" w:hanging="567"/>
        <w:jc w:val="both"/>
      </w:pPr>
      <w:r>
        <w:rPr>
          <w:b/>
          <w:bCs/>
        </w:rPr>
        <w:t>“Proprietor’s Representative”</w:t>
      </w:r>
      <w:r>
        <w:t xml:space="preserve"> – The Proprietor’s Representative </w:t>
      </w:r>
      <w:r w:rsidR="00577719" w:rsidRPr="00577719">
        <w:t>is Mahesh Tishantha (NIC 792272428V), or any other</w:t>
      </w:r>
      <w:r>
        <w:t xml:space="preserve"> person appointed or </w:t>
      </w:r>
      <w:proofErr w:type="spellStart"/>
      <w:r>
        <w:t>authorised</w:t>
      </w:r>
      <w:proofErr w:type="spellEnd"/>
      <w:r>
        <w:t xml:space="preserve"> by the Proprietor in writing, including by a valid power of attorney, to act on behalf of the Proprietor in relation to the management, administration, enforcement, operation, receipt of notices, collection or verification of payments, and performance of any rights or obligations of the Proprietor under this </w:t>
      </w:r>
      <w:r w:rsidR="009A097E" w:rsidRPr="009A097E">
        <w:t>Hostel Accommodation Agreement</w:t>
      </w:r>
      <w:r>
        <w:t>.</w:t>
      </w:r>
    </w:p>
    <w:p ns2:paraId="77D19BB4" ns2:textId="77777777" w:rsidR="00EE3894" w:rsidRDefault="00EE3894" w:rsidP="00EE3894">
      <w:pPr>
        <w:pStyle w:val="ListParagraph"/>
        <w:spacing w:before="0" w:after="0"/>
        <w:ind w:left="540"/>
        <w:jc w:val="both"/>
      </w:pPr>
    </w:p>
    <w:p ns2:paraId="3F4F52C9" ns2:textId="753D3C09" w:rsidR="0053467D" w:rsidRDefault="00FE70D3" w:rsidP="00762538">
      <w:pPr>
        <w:pStyle w:val="ListParagraph"/>
        <w:numPr>
          <w:ilvl w:val="1"/>
          <w:numId w:val="5"/>
        </w:numPr>
        <w:spacing w:line="360" w:lineRule="auto" w:before="240" w:after="240"/>
        <w:ind w:left="567" w:hanging="567"/>
        <w:jc w:val="both"/>
      </w:pPr>
      <w:r w:rsidRPr="004E5BE4">
        <w:rPr>
          <w:b/>
          <w:bCs/>
        </w:rPr>
        <w:t>“</w:t>
      </w:r>
      <w:r w:rsidR="007534A7" w:rsidRPr="004E5BE4">
        <w:rPr>
          <w:b/>
          <w:bCs/>
        </w:rPr>
        <w:t>Resident</w:t>
      </w:r>
      <w:r w:rsidRPr="004E5BE4">
        <w:rPr>
          <w:b/>
          <w:bCs/>
        </w:rPr>
        <w:t>”</w:t>
      </w:r>
      <w:r w:rsidR="007534A7">
        <w:t xml:space="preserve"> – The Resident </w:t>
      </w:r>
      <w:r w:rsidR="00EE3894">
        <w:t xml:space="preserve">is </w:t>
      </w:r>
      <w:r w:rsidR="00BD63AE" w:rsidRPr="00BD63AE">
        <w:rPr>
          <w:highlight w:val="yellow"/>
        </w:rPr>
        <w:t>Variable 1</w:t>
      </w:r>
      <w:r w:rsidR="00C37F6D">
        <w:t xml:space="preserve"> </w:t>
      </w:r>
      <w:r w:rsidR="00BD63AE">
        <w:t xml:space="preserve">(NIC – </w:t>
      </w:r>
      <w:r w:rsidR="00BD63AE" w:rsidRPr="00BD63AE">
        <w:rPr>
          <w:highlight w:val="yellow"/>
        </w:rPr>
        <w:t>Variable 2</w:t>
      </w:r>
      <w:r w:rsidR="00BD63AE">
        <w:t>).</w:t>
      </w:r>
    </w:p>
    <w:p ns2:paraId="6127AF60" ns2:textId="77777777" w:rsidR="00F03641" w:rsidRDefault="00F03641" w:rsidP="00F03641">
      <w:pPr>
        <w:pStyle w:val="ListParagraph"/>
        <w:spacing w:before="0" w:after="0"/>
      </w:pPr>
    </w:p>
    <w:p ns2:paraId="475CC9D5" ns2:textId="77777777" w:rsidR="0053467D" w:rsidRDefault="00000000" w:rsidP="00762538">
      <w:pPr>
        <w:pStyle w:val="ListParagraph"/>
        <w:numPr>
          <w:ilvl w:val="1"/>
          <w:numId w:val="5"/>
        </w:numPr>
        <w:spacing w:line="360" w:lineRule="auto" w:before="240" w:after="240"/>
        <w:ind w:left="567" w:hanging="567"/>
        <w:jc w:val="both"/>
      </w:pPr>
      <w:r>
        <w:t>“</w:t>
      </w:r>
      <w:r>
        <w:rPr>
          <w:b/>
          <w:bCs/>
        </w:rPr>
        <w:t>Hostel Warden</w:t>
      </w:r>
      <w:r>
        <w:t xml:space="preserve">” – The Hostel Warden is </w:t>
      </w:r>
      <w:r>
        <w:rPr>
          <w:highlight w:val="yellow"/>
        </w:rPr>
        <w:t>Variable 3</w:t>
      </w:r>
      <w:r>
        <w:t xml:space="preserve"> (NIC </w:t>
      </w:r>
      <w:r w:rsidRPr="00BD63AE">
        <w:rPr>
          <w:highlight w:val="yellow"/>
        </w:rPr>
        <w:t>Variable 4</w:t>
      </w:r>
      <w:r>
        <w:t xml:space="preserve">) </w:t>
      </w:r>
      <w:r w:rsidRPr="000566C9">
        <w:t xml:space="preserve">or any other person appointed by the Proprietor </w:t>
      </w:r>
      <w:r w:rsidR="005E0B7C" w:rsidRPr="005E0B7C">
        <w:t xml:space="preserve">or the Proprietor’s Representative </w:t>
      </w:r>
      <w:r w:rsidRPr="000566C9">
        <w:t xml:space="preserve">as the </w:t>
      </w:r>
      <w:r>
        <w:t>Hostel Warden</w:t>
      </w:r>
      <w:r w:rsidRPr="000566C9">
        <w:t xml:space="preserve"> to manage the operations of the Hostel</w:t>
      </w:r>
      <w:r>
        <w:t>.</w:t>
      </w:r>
    </w:p>
    <w:p ns2:paraId="27896C0A" ns2:textId="77777777" w:rsidR="00916976" w:rsidRDefault="00916976" w:rsidP="0053467D">
      <w:pPr>
        <w:pStyle w:val="ListParagraph"/>
        <w:spacing w:before="0" w:after="0"/>
        <w:jc w:val="both"/>
      </w:pPr>
    </w:p>
    <w:p ns2:paraId="00676D30" ns2:textId="77777777" w:rsidR="0053467D" w:rsidRDefault="00000000" w:rsidP="00762538">
      <w:pPr>
        <w:pStyle w:val="ListParagraph"/>
        <w:numPr>
          <w:ilvl w:val="1"/>
          <w:numId w:val="5"/>
        </w:numPr>
        <w:spacing w:line="360" w:lineRule="auto" w:before="240" w:after="240"/>
        <w:ind w:left="567" w:hanging="567"/>
        <w:jc w:val="both"/>
      </w:pPr>
      <w:r>
        <w:t>“</w:t>
      </w:r>
      <w:r w:rsidRPr="00916976">
        <w:rPr>
          <w:b/>
          <w:bCs/>
        </w:rPr>
        <w:t>Party</w:t>
      </w:r>
      <w:r>
        <w:t>” or “</w:t>
      </w:r>
      <w:r w:rsidRPr="00916976">
        <w:rPr>
          <w:b/>
          <w:bCs/>
        </w:rPr>
        <w:t>Parties</w:t>
      </w:r>
      <w:r>
        <w:t>” – The Proprietor</w:t>
      </w:r>
      <w:r w:rsidR="00BE6E67" w:rsidRPr="00BE6E67">
        <w:t>, acting personally or through the Proprietor’s Representative where applicable,</w:t>
      </w:r>
      <w:r>
        <w:t xml:space="preserve"> and the Resident, being herein referred to individually as a “Party” and collectively as “Parties”. </w:t>
      </w:r>
    </w:p>
    <w:p ns2:paraId="1F562C5F" ns2:textId="77777777" w:rsidR="00DE09A1" w:rsidRDefault="00DE09A1" w:rsidP="0053467D">
      <w:pPr>
        <w:pStyle w:val="ListParagraph"/>
        <w:spacing w:before="0" w:after="0"/>
        <w:jc w:val="both"/>
      </w:pPr>
    </w:p>
    <w:p ns2:paraId="47F0F700" ns2:textId="25F428B6" w:rsidR="00DE09A1" w:rsidRDefault="00FE70D3" w:rsidP="00762538">
      <w:pPr>
        <w:pStyle w:val="ListParagraph"/>
        <w:numPr>
          <w:ilvl w:val="1"/>
          <w:numId w:val="5"/>
        </w:numPr>
        <w:spacing w:line="360" w:lineRule="auto" w:before="240" w:after="240"/>
        <w:ind w:left="567" w:hanging="567"/>
        <w:jc w:val="both"/>
      </w:pPr>
      <w:r>
        <w:rPr>
          <w:b/>
          <w:bCs/>
        </w:rPr>
        <w:t>“</w:t>
      </w:r>
      <w:r w:rsidR="008F1B4C">
        <w:rPr>
          <w:b/>
          <w:bCs/>
        </w:rPr>
        <w:t>Hostel</w:t>
      </w:r>
      <w:r>
        <w:rPr>
          <w:b/>
          <w:bCs/>
        </w:rPr>
        <w:t>”</w:t>
      </w:r>
      <w:r w:rsidR="00C941BD">
        <w:t xml:space="preserve"> – </w:t>
      </w:r>
      <w:r w:rsidR="009A097E" w:rsidRPr="009A097E">
        <w:t xml:space="preserve">The Hostel is the managed accommodation facility known as “The Perk Haven”, owned by the Proprietor and located at 13/2/Q, </w:t>
      </w:r>
      <w:proofErr w:type="spellStart"/>
      <w:r w:rsidR="009A097E" w:rsidRPr="009A097E">
        <w:t>Iriyagaha</w:t>
      </w:r>
      <w:proofErr w:type="spellEnd"/>
      <w:r w:rsidR="009A097E" w:rsidRPr="009A097E">
        <w:t xml:space="preserve"> Kumbura, </w:t>
      </w:r>
      <w:proofErr w:type="spellStart"/>
      <w:r w:rsidR="009A097E" w:rsidRPr="009A097E">
        <w:t>Pitipana</w:t>
      </w:r>
      <w:proofErr w:type="spellEnd"/>
      <w:r w:rsidR="009A097E" w:rsidRPr="009A097E">
        <w:t xml:space="preserve"> North, </w:t>
      </w:r>
      <w:proofErr w:type="spellStart"/>
      <w:r w:rsidR="009A097E" w:rsidRPr="009A097E">
        <w:t>Homagama</w:t>
      </w:r>
      <w:proofErr w:type="spellEnd"/>
      <w:r w:rsidR="009A097E" w:rsidRPr="009A097E">
        <w:t>, at which accommodation and common facilities are provided to Residents subject to the management, supervision and Hostel Rules of the Proprietor</w:t>
      </w:r>
      <w:r w:rsidR="00C941BD">
        <w:t>.</w:t>
      </w:r>
    </w:p>
    <w:p ns2:paraId="0240A793" ns2:textId="77777777" w:rsidR="008F1B4C" w:rsidRDefault="008F1B4C" w:rsidP="0053467D">
      <w:pPr>
        <w:pStyle w:val="ListParagraph"/>
        <w:spacing w:before="0" w:after="0"/>
        <w:jc w:val="both"/>
      </w:pPr>
    </w:p>
    <w:p ns2:paraId="05696D73" ns2:textId="6DA019C5" w:rsidR="008F1B4C" w:rsidRDefault="008F1B4C" w:rsidP="00762538">
      <w:pPr>
        <w:pStyle w:val="ListParagraph"/>
        <w:numPr>
          <w:ilvl w:val="1"/>
          <w:numId w:val="5"/>
        </w:numPr>
        <w:spacing w:line="360" w:lineRule="auto" w:before="240" w:after="240"/>
        <w:ind w:left="567" w:hanging="567"/>
        <w:jc w:val="both"/>
      </w:pPr>
      <w:r>
        <w:t>“</w:t>
      </w:r>
      <w:r w:rsidRPr="008F1B4C">
        <w:rPr>
          <w:b/>
          <w:bCs/>
        </w:rPr>
        <w:t>Hostel Room</w:t>
      </w:r>
      <w:r>
        <w:t xml:space="preserve">” – </w:t>
      </w:r>
      <w:r w:rsidR="009A097E" w:rsidRPr="009A097E">
        <w:t>A Hostel Room means any room within the Hostel designated as Room Numbers 101, 102, 103, 104, 201, 202, 203, 204, 205, 206, 207, 208, 209, 301, 302, 303, 304, 305, 306, 307, 308, 309, 401, 402, 403, 404, 405 and 406, or any other room designated by the Proprietor for accommodation purposes. A Hostel Room forms part of the managed Hostel and is not separately let, leased or transferred to the Resident</w:t>
      </w:r>
      <w:r>
        <w:t xml:space="preserve">. </w:t>
      </w:r>
    </w:p>
    <w:p ns2:paraId="38988D5A" ns2:textId="77777777" w:rsidR="00DE09A1" w:rsidRDefault="00DE09A1" w:rsidP="0053467D">
      <w:pPr>
        <w:pStyle w:val="ListParagraph"/>
        <w:spacing w:before="0" w:after="0"/>
        <w:jc w:val="both"/>
      </w:pPr>
    </w:p>
    <w:p ns2:paraId="4F73857C" ns2:textId="774C2F75" w:rsidR="00DE09A1" w:rsidRPr="001E2CC3" w:rsidRDefault="008F1B4C" w:rsidP="00762538">
      <w:pPr>
        <w:pStyle w:val="ListParagraph"/>
        <w:numPr>
          <w:ilvl w:val="1"/>
          <w:numId w:val="5"/>
        </w:numPr>
        <w:spacing w:line="360" w:lineRule="auto" w:before="240" w:after="240"/>
        <w:ind w:left="567" w:hanging="567"/>
        <w:jc w:val="both"/>
      </w:pPr>
      <w:r>
        <w:rPr>
          <w:b/>
          <w:bCs/>
        </w:rPr>
        <w:t>“</w:t>
      </w:r>
      <w:r w:rsidR="009A097E" w:rsidRPr="009A097E">
        <w:rPr>
          <w:b/>
          <w:bCs/>
        </w:rPr>
        <w:t>Hostel Accommodation Agreement</w:t>
      </w:r>
      <w:r>
        <w:rPr>
          <w:b/>
          <w:bCs/>
        </w:rPr>
        <w:t>”</w:t>
      </w:r>
      <w:r w:rsidR="00FE70D3">
        <w:t xml:space="preserve"> – </w:t>
      </w:r>
      <w:r w:rsidR="009A097E" w:rsidRPr="009A097E">
        <w:t>This Agreement, together with Appendix 1 and Appendix 2, constitutes the contractual arrangement under which the Proprietor provides managed hostel accommodation and associated facilities to the Resident subject to the terms and conditions contained herein</w:t>
      </w:r>
      <w:r w:rsidRPr="001E2CC3">
        <w:t>.</w:t>
      </w:r>
    </w:p>
    <w:p ns2:paraId="1DD4C1C3" ns2:textId="77777777" w:rsidR="008F1B4C" w:rsidRDefault="008F1B4C" w:rsidP="0053467D">
      <w:pPr>
        <w:pStyle w:val="ListParagraph"/>
        <w:spacing w:before="0" w:after="0"/>
        <w:jc w:val="both"/>
      </w:pPr>
    </w:p>
    <w:p ns2:paraId="061A15E8" ns2:textId="79621FE5" w:rsidR="00916976" w:rsidRDefault="00916976" w:rsidP="00762538">
      <w:pPr>
        <w:pStyle w:val="ListParagraph"/>
        <w:numPr>
          <w:ilvl w:val="1"/>
          <w:numId w:val="5"/>
        </w:numPr>
        <w:spacing w:line="360" w:lineRule="auto" w:before="240" w:after="240"/>
        <w:ind w:left="567" w:hanging="567"/>
        <w:jc w:val="both"/>
      </w:pPr>
      <w:bookmarkStart w:id="0" w:name="_Ref150378547"/>
      <w:bookmarkStart w:id="1" w:name="_Ref237860781"/>
      <w:r>
        <w:t>“</w:t>
      </w:r>
      <w:r w:rsidR="009A097E" w:rsidRPr="009A097E">
        <w:rPr>
          <w:b/>
          <w:bCs/>
        </w:rPr>
        <w:t>Accommodation Start Date</w:t>
      </w:r>
      <w:r>
        <w:t xml:space="preserve">” – The </w:t>
      </w:r>
      <w:r w:rsidR="009A097E" w:rsidRPr="009A097E">
        <w:t>Accommodation Start Date</w:t>
      </w:r>
      <w:r>
        <w:t xml:space="preserve"> is </w:t>
      </w:r>
      <w:bookmarkEnd w:id="0"/>
      <w:r w:rsidR="00BD63AE" w:rsidRPr="00BD63AE">
        <w:rPr>
          <w:highlight w:val="yellow"/>
        </w:rPr>
        <w:t>Variable 5</w:t>
      </w:r>
      <w:r w:rsidR="009A097E">
        <w:t xml:space="preserve">, </w:t>
      </w:r>
      <w:r w:rsidR="009A097E" w:rsidRPr="009A097E">
        <w:t>being the date on which the Resident's accommodation under this Agreement commences</w:t>
      </w:r>
      <w:r w:rsidR="009A097E">
        <w:t>.</w:t>
      </w:r>
      <w:bookmarkEnd w:id="1"/>
    </w:p>
    <w:p ns2:paraId="31C7245F" ns2:textId="77777777" w:rsidR="00916976" w:rsidRDefault="00916976" w:rsidP="0053467D">
      <w:pPr>
        <w:pStyle w:val="ListParagraph"/>
        <w:spacing w:before="0" w:after="0"/>
        <w:jc w:val="both"/>
      </w:pPr>
    </w:p>
    <w:p ns2:paraId="3FCB281A" ns2:textId="290A3A15" w:rsidR="00916976" w:rsidRDefault="00916976" w:rsidP="00762538">
      <w:pPr>
        <w:pStyle w:val="ListParagraph"/>
        <w:numPr>
          <w:ilvl w:val="1"/>
          <w:numId w:val="5"/>
        </w:numPr>
        <w:spacing w:line="360" w:lineRule="auto" w:before="240" w:after="240"/>
        <w:ind w:left="567" w:hanging="567"/>
        <w:jc w:val="both"/>
      </w:pPr>
      <w:bookmarkStart w:id="2" w:name="_Ref150365371"/>
      <w:r>
        <w:t>“</w:t>
      </w:r>
      <w:r w:rsidR="009A097E" w:rsidRPr="009A097E">
        <w:rPr>
          <w:b/>
          <w:bCs/>
        </w:rPr>
        <w:t>Accommodation Period</w:t>
      </w:r>
      <w:r>
        <w:t xml:space="preserve">” – </w:t>
      </w:r>
      <w:r w:rsidR="009A097E" w:rsidRPr="009A097E">
        <w:t>The Accommodation Period shall commence on the Accommodation Start Date. The Resident agrees to a minimum contractual stay of Six (6) months from the Accommodation Start Date (“Minimum Stay Period”), unless an earlier termination is expressly agreed by the Proprietor in writing or otherwise occurs in accordance with this Agreement. Any extension beyond the Minimum Stay Period shall be subject to the approval of the Proprietor</w:t>
      </w:r>
      <w:r>
        <w:t>.</w:t>
      </w:r>
      <w:bookmarkEnd w:id="2"/>
      <w:r>
        <w:t xml:space="preserve"> </w:t>
      </w:r>
    </w:p>
    <w:p ns2:paraId="6FCE543F" ns2:textId="77777777" w:rsidR="00916976" w:rsidRDefault="00916976" w:rsidP="0053467D">
      <w:pPr>
        <w:pStyle w:val="ListParagraph"/>
        <w:spacing w:before="0" w:after="0"/>
        <w:jc w:val="both"/>
      </w:pPr>
    </w:p>
    <w:p ns2:paraId="5982D6D1" ns2:textId="3A04DB33" w:rsidR="00021FA5" w:rsidRDefault="00916976" w:rsidP="00762538">
      <w:pPr>
        <w:pStyle w:val="ListParagraph"/>
        <w:numPr>
          <w:ilvl w:val="1"/>
          <w:numId w:val="5"/>
        </w:numPr>
        <w:spacing w:line="360" w:lineRule="auto" w:before="240" w:after="240"/>
        <w:ind w:left="567" w:hanging="567"/>
        <w:jc w:val="both"/>
      </w:pPr>
      <w:r>
        <w:t>“</w:t>
      </w:r>
      <w:r w:rsidR="009A097E" w:rsidRPr="009A097E">
        <w:rPr>
          <w:b/>
          <w:bCs/>
        </w:rPr>
        <w:t>Accommodation Fee</w:t>
      </w:r>
      <w:r>
        <w:t xml:space="preserve">” – </w:t>
      </w:r>
      <w:r w:rsidR="009A097E" w:rsidRPr="009A097E">
        <w:t xml:space="preserve">The Accommodation Fee means the amount payable by the Resident to the Proprietor for the provision of hostel accommodation, use of the allocated </w:t>
      </w:r>
      <w:r w:rsidR="009A097E" w:rsidRPr="009A097E">
        <w:lastRenderedPageBreak/>
        <w:t>facilities and such common facilities and services as are made available under this Agreement</w:t>
      </w:r>
      <w:r w:rsidR="0053467D">
        <w:t xml:space="preserve">. </w:t>
      </w:r>
    </w:p>
    <w:p ns2:paraId="0B77F95A" ns2:textId="77777777" w:rsidR="0053467D" w:rsidRDefault="0053467D" w:rsidP="0053467D">
      <w:pPr>
        <w:pStyle w:val="ListParagraph"/>
        <w:spacing w:before="0" w:after="0"/>
        <w:jc w:val="both"/>
      </w:pPr>
    </w:p>
    <w:p ns2:paraId="14A5BAFA" ns2:textId="50457BE0" w:rsidR="00021FA5" w:rsidRPr="008B52A1" w:rsidRDefault="00021FA5" w:rsidP="00762538">
      <w:pPr>
        <w:pStyle w:val="ListParagraph"/>
        <w:numPr>
          <w:ilvl w:val="1"/>
          <w:numId w:val="5"/>
        </w:numPr>
        <w:spacing w:line="360" w:lineRule="auto" w:before="240" w:after="240"/>
        <w:ind w:left="567" w:hanging="567"/>
        <w:jc w:val="both"/>
      </w:pPr>
      <w:r>
        <w:t>“</w:t>
      </w:r>
      <w:r w:rsidR="009A097E" w:rsidRPr="009A097E">
        <w:rPr>
          <w:b/>
          <w:bCs/>
        </w:rPr>
        <w:t>Monthly Accommodation Fee</w:t>
      </w:r>
      <w:r>
        <w:t xml:space="preserve">” – </w:t>
      </w:r>
      <w:r w:rsidR="009A097E" w:rsidRPr="009A097E">
        <w:t xml:space="preserve">The Monthly Accommodation Fee applicable to the accommodation initially allocated to the Resident under this Agreement shall be LKR </w:t>
      </w:r>
      <w:r w:rsidR="009A097E" w:rsidRPr="009A097E">
        <w:rPr>
          <w:highlight w:val="yellow"/>
        </w:rPr>
        <w:t>Variable 7</w:t>
      </w:r>
      <w:r w:rsidR="009A097E" w:rsidRPr="009A097E">
        <w:t xml:space="preserve"> (</w:t>
      </w:r>
      <w:r w:rsidR="009A097E" w:rsidRPr="009A097E">
        <w:rPr>
          <w:highlight w:val="yellow"/>
        </w:rPr>
        <w:t>Variable 8</w:t>
      </w:r>
      <w:r w:rsidR="009A097E" w:rsidRPr="009A097E">
        <w:t xml:space="preserve">). </w:t>
      </w:r>
      <w:r w:rsidR="00250103" w:rsidRPr="00250103">
        <w:t xml:space="preserve">The Resident is initially allocated Room/Bed </w:t>
      </w:r>
      <w:r w:rsidR="00250103" w:rsidRPr="00250103">
        <w:rPr>
          <w:highlight w:val="yellow"/>
        </w:rPr>
        <w:t>Variable 6</w:t>
      </w:r>
      <w:r w:rsidR="00250103" w:rsidRPr="00250103">
        <w:t xml:space="preserve"> on </w:t>
      </w:r>
      <w:proofErr w:type="gramStart"/>
      <w:r w:rsidR="00250103" w:rsidRPr="00250103">
        <w:t>the</w:t>
      </w:r>
      <w:proofErr w:type="gramEnd"/>
      <w:r w:rsidR="00250103" w:rsidRPr="00250103">
        <w:t xml:space="preserve"> single/sharing basis specified in the Resident's accommodation details</w:t>
      </w:r>
      <w:r w:rsidR="009A097E" w:rsidRPr="009A097E">
        <w:t>. The Monthly Accommodation Fee shall remain fixed during the Minimum Stay Period. Any fee applicable to an approved extension of the Accommodation Period shall be communicated and agreed in writing</w:t>
      </w:r>
      <w:r w:rsidR="0059003F" w:rsidRPr="008B52A1">
        <w:t xml:space="preserve">.   </w:t>
      </w:r>
      <w:r w:rsidRPr="008B52A1">
        <w:t xml:space="preserve"> </w:t>
      </w:r>
    </w:p>
    <w:p ns2:paraId="3502D506" ns2:textId="77777777" w:rsidR="008F1B4C" w:rsidRDefault="008F1B4C" w:rsidP="0053467D">
      <w:pPr>
        <w:pStyle w:val="ListParagraph"/>
        <w:spacing w:before="0" w:after="0"/>
        <w:jc w:val="both"/>
      </w:pPr>
    </w:p>
    <w:p ns2:paraId="48B3169A" ns2:textId="2DBEC90A" w:rsidR="008F1B4C" w:rsidRDefault="008F1B4C" w:rsidP="00762538">
      <w:pPr>
        <w:pStyle w:val="ListParagraph"/>
        <w:numPr>
          <w:ilvl w:val="1"/>
          <w:numId w:val="5"/>
        </w:numPr>
        <w:spacing w:line="360" w:lineRule="auto" w:before="240" w:after="240"/>
        <w:ind w:left="567" w:hanging="567"/>
        <w:jc w:val="both"/>
      </w:pPr>
      <w:r>
        <w:t>“</w:t>
      </w:r>
      <w:r w:rsidRPr="008F1B4C">
        <w:rPr>
          <w:b/>
          <w:bCs/>
        </w:rPr>
        <w:t>Security Deposit</w:t>
      </w:r>
      <w:r>
        <w:t xml:space="preserve">” – </w:t>
      </w:r>
      <w:r w:rsidR="00F004F8" w:rsidRPr="00F004F8">
        <w:t>The Security Deposit means the amount paid by the Resident as security for the proper performance of the Resident's obligations under this Agreement, including payment of Accommodation Fees and other amounts properly due, damage beyond fair wear and tear, loss of Hostel property, missing keys or access devices, and other amounts recoverable under this Agreement</w:t>
      </w:r>
      <w:r w:rsidR="00EF19EB">
        <w:t>.</w:t>
      </w:r>
      <w:r w:rsidR="00F004F8">
        <w:t xml:space="preserve"> The Security Deposit payable by the Resident shall be LKR </w:t>
      </w:r>
      <w:r w:rsidR="00F004F8" w:rsidRPr="00F004F8">
        <w:rPr>
          <w:highlight w:val="yellow"/>
        </w:rPr>
        <w:t>Variable 9</w:t>
      </w:r>
      <w:r w:rsidR="00F004F8">
        <w:t xml:space="preserve"> (</w:t>
      </w:r>
      <w:r w:rsidR="00F004F8" w:rsidRPr="00F004F8">
        <w:rPr>
          <w:highlight w:val="yellow"/>
        </w:rPr>
        <w:t>Variable 10</w:t>
      </w:r>
      <w:r w:rsidR="00F004F8">
        <w:t xml:space="preserve">) and shall be paid before the Accommodation Start Date unless otherwise agreed in writing. The conditions governing the Security Deposit are set out in Clause </w:t>
      </w:r>
      <w:r w:rsidR="00F004F8">
        <w:fldChar w:fldCharType="begin"/>
      </w:r>
      <w:r w:rsidR="00F004F8">
        <w:instrText xml:space="preserve"> REF _Ref150410530 \r \h </w:instrText>
      </w:r>
      <w:r w:rsidR="00F004F8">
        <w:fldChar w:fldCharType="separate"/>
      </w:r>
      <w:r w:rsidR="00F004F8">
        <w:t>4.0</w:t>
      </w:r>
      <w:r w:rsidR="00F004F8">
        <w:fldChar w:fldCharType="end"/>
      </w:r>
      <w:r w:rsidR="00F004F8">
        <w:t>.</w:t>
      </w:r>
    </w:p>
    <w:p ns2:paraId="37BF8667" ns2:textId="77777777" w:rsidR="00342B21" w:rsidRDefault="00342B21" w:rsidP="00BD63AE">
      <w:pPr>
        <w:pStyle w:val="ListParagraph"/>
        <w:spacing w:before="0" w:after="0"/>
      </w:pPr>
    </w:p>
    <w:p ns2:paraId="19770078" ns2:textId="0CA697B7" w:rsidR="00A5398D" w:rsidRDefault="00000000" w:rsidP="00F004F8">
      <w:pPr>
        <w:pStyle w:val="ListParagraph"/>
        <w:numPr>
          <w:ilvl w:val="1"/>
          <w:numId w:val="5"/>
        </w:numPr>
        <w:spacing w:line="360" w:lineRule="auto" w:before="240" w:after="240"/>
        <w:ind w:left="567" w:hanging="567"/>
        <w:jc w:val="both"/>
      </w:pPr>
      <w:bookmarkStart w:id="3" w:name="_Ref237857525"/>
      <w:r>
        <w:t>“</w:t>
      </w:r>
      <w:r w:rsidR="00F004F8" w:rsidRPr="00F004F8">
        <w:rPr>
          <w:b/>
          <w:bCs/>
        </w:rPr>
        <w:t>Check-Out Notice</w:t>
      </w:r>
      <w:r>
        <w:t xml:space="preserve">” – </w:t>
      </w:r>
      <w:r w:rsidR="00F004F8">
        <w:t>A Check-Out Notice means written notice given by the Resident to the Proprietor or Proprietor's Representative stating the date upon which the Resident intends to end her accommodation and leave the Hostel (“Intended Check-Out Date”). The date on which a valid Check-Out Notice is received shall be the “Check-Out Notice Date”. The Resident shall provide not less than one (1) calendar month's written Check-Out Notice.</w:t>
      </w:r>
      <w:bookmarkEnd w:id="3"/>
    </w:p>
    <w:p ns2:paraId="76FAF5D2" ns2:textId="77777777" w:rsidR="00342B21" w:rsidRDefault="00342B21" w:rsidP="00BD63AE">
      <w:pPr>
        <w:pStyle w:val="ListParagraph"/>
        <w:spacing w:before="0" w:after="0"/>
        <w:ind w:left="540"/>
        <w:jc w:val="both"/>
      </w:pPr>
    </w:p>
    <w:p ns2:paraId="0559AC00" ns2:textId="30119B31" w:rsidR="00A5398D" w:rsidRDefault="00000000" w:rsidP="00F004F8">
      <w:pPr>
        <w:pStyle w:val="ListParagraph"/>
        <w:numPr>
          <w:ilvl w:val="1"/>
          <w:numId w:val="5"/>
        </w:numPr>
        <w:spacing w:line="360" w:lineRule="auto" w:before="240" w:after="240"/>
        <w:ind w:left="567" w:hanging="567"/>
        <w:jc w:val="both"/>
      </w:pPr>
      <w:bookmarkStart w:id="4" w:name="_Ref237860227"/>
      <w:r>
        <w:t>“</w:t>
      </w:r>
      <w:r w:rsidR="00F004F8" w:rsidRPr="00F004F8">
        <w:rPr>
          <w:b/>
          <w:bCs/>
        </w:rPr>
        <w:t>Check-Out Date</w:t>
      </w:r>
      <w:r>
        <w:t xml:space="preserve">” – </w:t>
      </w:r>
      <w:r w:rsidR="00F004F8">
        <w:t>The Check-Out Date shall be the later of: (a) the date falling one (1) calendar month after the Check-Out Notice Date; or (b) the Intended Check-Out Date specified by the Resident. Unless otherwise expressly agreed by the Proprietor in writing, the Check-Out Date shall not occur before expiry of the Minimum Stay Period.</w:t>
      </w:r>
      <w:bookmarkEnd w:id="4"/>
    </w:p>
    <w:p ns2:paraId="60D7F1FD" ns2:textId="77777777" w:rsidR="00F004F8" w:rsidRDefault="00F004F8" w:rsidP="00F004F8">
      <w:pPr>
        <w:pStyle w:val="ListParagraph"/>
        <w:spacing w:before="0" w:after="0"/>
      </w:pPr>
    </w:p>
    <w:p ns2:paraId="504E246B" ns2:textId="2C4BB4B6" w:rsidR="00F004F8" w:rsidRDefault="00F004F8" w:rsidP="00F004F8">
      <w:pPr>
        <w:pStyle w:val="ListParagraph"/>
        <w:numPr>
          <w:ilvl w:val="1"/>
          <w:numId w:val="5"/>
        </w:numPr>
        <w:spacing w:line="360" w:lineRule="auto" w:before="240" w:after="240"/>
        <w:ind w:left="567" w:hanging="567"/>
        <w:jc w:val="both"/>
      </w:pPr>
      <w:r>
        <w:t>“</w:t>
      </w:r>
      <w:r w:rsidRPr="00F004F8">
        <w:rPr>
          <w:b/>
          <w:bCs/>
        </w:rPr>
        <w:t>Allocated Accommodation</w:t>
      </w:r>
      <w:r w:rsidRPr="00F004F8">
        <w:t xml:space="preserve">” – The Allocated Accommodation means the bed space and/or Hostel Room initially allocated to the Resident by the Proprietor for accommodation purposes. Such allocation is made for the administration and operation of the Hostel and does not grant the Resident any estate, tenancy, leasehold interest, proprietary right or exclusive legal possession over any </w:t>
      </w:r>
      <w:proofErr w:type="gramStart"/>
      <w:r w:rsidRPr="00F004F8">
        <w:t>particular room</w:t>
      </w:r>
      <w:proofErr w:type="gramEnd"/>
      <w:r w:rsidRPr="00F004F8">
        <w:t xml:space="preserve"> or part of the Hostel.</w:t>
      </w:r>
    </w:p>
    <w:p ns2:paraId="1F79FC44" ns2:textId="77777777" w:rsidR="00C41507" w:rsidRDefault="00C41507" w:rsidP="0053467D">
      <w:pPr>
        <w:pStyle w:val="ListParagraph"/>
        <w:spacing w:before="0" w:after="0"/>
        <w:ind w:left="792" w:hanging="792"/>
        <w:jc w:val="both"/>
      </w:pPr>
    </w:p>
    <w:p ns2:paraId="25CF8982" ns2:textId="77777777" w:rsidR="007434C7" w:rsidRPr="007434C7" w:rsidRDefault="0053467D">
      <w:pPr>
        <w:pStyle w:val="ListParagraph"/>
        <w:keepNext/>
        <w:numPr>
          <w:ilvl w:val="0"/>
          <w:numId w:val="5"/>
        </w:numPr>
        <w:spacing w:line="360" w:lineRule="auto" w:before="360" w:after="240"/>
        <w:ind w:left="540" w:hanging="540"/>
        <w:jc w:val="both"/>
        <w:rPr>
          <w:b/>
          <w:bCs/>
        </w:rPr>
      </w:pPr>
      <w:r>
        <w:rPr>
          <w:b/>
          <w:bCs/>
        </w:rPr>
        <w:t>Genera</w:t>
      </w:r>
      <w:r w:rsidR="007434C7">
        <w:rPr>
          <w:b/>
          <w:bCs/>
        </w:rPr>
        <w:t>l</w:t>
      </w:r>
    </w:p>
    <w:p ns2:paraId="25DAFAAC" ns2:textId="77777777" w:rsidR="007434C7" w:rsidRDefault="007434C7" w:rsidP="007434C7">
      <w:pPr>
        <w:pStyle w:val="ListParagraph"/>
        <w:spacing w:before="0" w:after="0"/>
        <w:ind w:left="540"/>
        <w:jc w:val="both"/>
      </w:pPr>
    </w:p>
    <w:p ns2:paraId="5CCF6609" ns2:textId="4E383B5C" w:rsidR="00C41507" w:rsidRDefault="00F004F8" w:rsidP="00F004F8">
      <w:pPr>
        <w:pStyle w:val="ListParagraph"/>
        <w:numPr>
          <w:ilvl w:val="1"/>
          <w:numId w:val="5"/>
        </w:numPr>
        <w:spacing w:line="360" w:lineRule="auto" w:before="240" w:after="240"/>
        <w:ind w:left="567" w:hanging="567"/>
        <w:jc w:val="both"/>
      </w:pPr>
      <w:r>
        <w:t xml:space="preserve">This Hostel Accommodation Agreement constitutes the entire agreement between the Proprietor and the Resident in relation to the provision of managed hostel accommodation. The Resident is granted a personal, limited and non-transferable contractual right to reside in and use the Allocated Accommodation during the Accommodation Period, subject to this Agreement and the Hostel Rules. The Parties expressly agree that this Agreement is an agreement for the provision of managed hostel accommodation and related facilities and is not intended to create a tenancy, lease, leasehold estate, easement, or other proprietary interest in </w:t>
      </w:r>
      <w:proofErr w:type="spellStart"/>
      <w:r>
        <w:t>favour</w:t>
      </w:r>
      <w:proofErr w:type="spellEnd"/>
      <w:r>
        <w:t xml:space="preserve"> of the Resident. The Proprietor shall retain possession, management, supervision and control of the Hostel </w:t>
      </w:r>
      <w:proofErr w:type="gramStart"/>
      <w:r>
        <w:t>at all times</w:t>
      </w:r>
      <w:proofErr w:type="gramEnd"/>
      <w:r>
        <w:t>.</w:t>
      </w:r>
    </w:p>
    <w:p ns2:paraId="1B8A4109" ns2:textId="77777777" w:rsidR="00C41507" w:rsidRDefault="00C41507" w:rsidP="0053467D">
      <w:pPr>
        <w:pStyle w:val="ListParagraph"/>
        <w:spacing w:before="0" w:after="0"/>
        <w:ind w:left="540"/>
        <w:jc w:val="both"/>
      </w:pPr>
    </w:p>
    <w:p ns2:paraId="21EDC0FA" ns2:textId="1E0DF481" w:rsidR="00C41507" w:rsidRDefault="00C41507" w:rsidP="00F004F8">
      <w:pPr>
        <w:pStyle w:val="ListParagraph"/>
        <w:numPr>
          <w:ilvl w:val="1"/>
          <w:numId w:val="5"/>
        </w:numPr>
        <w:spacing w:line="360" w:lineRule="auto" w:before="240" w:after="240"/>
        <w:ind w:left="567" w:hanging="567"/>
        <w:jc w:val="both"/>
      </w:pPr>
      <w:r w:rsidRPr="00C41507">
        <w:t xml:space="preserve">Any descriptions or </w:t>
      </w:r>
      <w:r w:rsidR="00FA0818">
        <w:t>illustrations</w:t>
      </w:r>
      <w:r w:rsidRPr="00C41507">
        <w:t xml:space="preserve"> of the </w:t>
      </w:r>
      <w:r w:rsidR="008F1B4C">
        <w:t>Hostel</w:t>
      </w:r>
      <w:r w:rsidRPr="00C41507">
        <w:t xml:space="preserve"> issued by the </w:t>
      </w:r>
      <w:r w:rsidR="008F1B4C">
        <w:t>Proprietor</w:t>
      </w:r>
      <w:r w:rsidRPr="00C41507">
        <w:t xml:space="preserve">, and any </w:t>
      </w:r>
      <w:r w:rsidR="00FA0818">
        <w:t>descriptions</w:t>
      </w:r>
      <w:r w:rsidRPr="00C41507">
        <w:t xml:space="preserve"> or </w:t>
      </w:r>
      <w:r w:rsidR="00FA0818">
        <w:t>illustrations</w:t>
      </w:r>
      <w:r w:rsidRPr="00C41507">
        <w:t xml:space="preserve"> contained in the catalogues or brochures, </w:t>
      </w:r>
      <w:r w:rsidR="00FA0818">
        <w:t>are</w:t>
      </w:r>
      <w:r w:rsidRPr="00C41507">
        <w:t xml:space="preserve"> issued or published for the sole purpose of giving an approximate </w:t>
      </w:r>
      <w:proofErr w:type="gramStart"/>
      <w:r w:rsidRPr="00C41507">
        <w:t>idea of the nature</w:t>
      </w:r>
      <w:proofErr w:type="gramEnd"/>
      <w:r w:rsidRPr="00C41507">
        <w:t xml:space="preserve"> of the </w:t>
      </w:r>
      <w:r w:rsidR="008F1B4C">
        <w:t>Hostel</w:t>
      </w:r>
      <w:r w:rsidRPr="00C41507">
        <w:t xml:space="preserve"> and </w:t>
      </w:r>
      <w:r w:rsidR="00F004F8" w:rsidRPr="00F004F8">
        <w:t>shall not form part of this Hostel Accommodation Agreement</w:t>
      </w:r>
      <w:r w:rsidRPr="00C41507">
        <w:t xml:space="preserve"> </w:t>
      </w:r>
      <w:r w:rsidR="00810D90">
        <w:t>n</w:t>
      </w:r>
      <w:r w:rsidRPr="00C41507">
        <w:t>or have any contractual force</w:t>
      </w:r>
      <w:r>
        <w:t>.</w:t>
      </w:r>
    </w:p>
    <w:p ns2:paraId="3910EDF8" ns2:textId="77777777" w:rsidR="00C41507" w:rsidRDefault="00C41507" w:rsidP="0053467D">
      <w:pPr>
        <w:pStyle w:val="ListParagraph"/>
        <w:spacing w:before="0" w:after="0"/>
        <w:jc w:val="both"/>
      </w:pPr>
    </w:p>
    <w:p ns2:paraId="598610F1" ns2:textId="533324A7" w:rsidR="00C41507" w:rsidRDefault="00F004F8" w:rsidP="00F004F8">
      <w:pPr>
        <w:pStyle w:val="ListParagraph"/>
        <w:numPr>
          <w:ilvl w:val="1"/>
          <w:numId w:val="5"/>
        </w:numPr>
        <w:spacing w:line="360" w:lineRule="auto" w:before="240" w:after="240"/>
        <w:ind w:left="567" w:hanging="567"/>
        <w:jc w:val="both"/>
      </w:pPr>
      <w:r w:rsidRPr="00F004F8">
        <w:t>The terms and conditions contained in this Agreement shall govern the provision and use of accommodation by the Resident and shall prevail over any terms sought to be imposed by the Resident unless expressly accepted by the Proprietor in writing</w:t>
      </w:r>
      <w:r w:rsidR="00DE09A1" w:rsidRPr="00DE09A1">
        <w:t>.</w:t>
      </w:r>
    </w:p>
    <w:p ns2:paraId="0744E331" ns2:textId="77777777" w:rsidR="0053467D" w:rsidRDefault="0053467D" w:rsidP="0053467D">
      <w:pPr>
        <w:pStyle w:val="ListParagraph"/>
        <w:spacing w:before="0" w:after="0"/>
        <w:jc w:val="both"/>
      </w:pPr>
    </w:p>
    <w:p ns2:paraId="78CC8904" ns2:textId="7AFCD7A9" w:rsidR="0053467D" w:rsidRDefault="00F004F8" w:rsidP="00F004F8">
      <w:pPr>
        <w:pStyle w:val="ListParagraph"/>
        <w:numPr>
          <w:ilvl w:val="1"/>
          <w:numId w:val="5"/>
        </w:numPr>
        <w:spacing w:line="360" w:lineRule="auto" w:before="240" w:after="240"/>
        <w:ind w:left="567" w:hanging="567"/>
        <w:jc w:val="both"/>
      </w:pPr>
      <w:r w:rsidRPr="00F004F8">
        <w:t>The Resident's right to accommodation under this Agreement is personal to the Resident and shall not be assigned, transferred, sublet, licensed or otherwise made available to another person. The Resident shall not permit any other person to occupy or use the Allocated Accommodation except as expressly permitted under the Hostel Rules</w:t>
      </w:r>
      <w:r w:rsidR="0053467D">
        <w:t>.</w:t>
      </w:r>
    </w:p>
    <w:p ns2:paraId="59B163D3" ns2:textId="77777777" w:rsidR="0053467D" w:rsidRDefault="0053467D" w:rsidP="0053467D">
      <w:pPr>
        <w:pStyle w:val="ListParagraph"/>
        <w:spacing w:before="0" w:after="0"/>
        <w:jc w:val="both"/>
      </w:pPr>
    </w:p>
    <w:p ns2:paraId="054F7BC9" ns2:textId="3E3E5951" w:rsidR="0053467D" w:rsidRDefault="00F004F8" w:rsidP="00F004F8">
      <w:pPr>
        <w:pStyle w:val="ListParagraph"/>
        <w:numPr>
          <w:ilvl w:val="1"/>
          <w:numId w:val="5"/>
        </w:numPr>
        <w:spacing w:line="360" w:lineRule="auto" w:before="240" w:after="240"/>
        <w:ind w:left="567" w:hanging="567"/>
        <w:jc w:val="both"/>
      </w:pPr>
      <w:r>
        <w:t xml:space="preserve">The Resident shall comply with the Hostel Rules contained in Appendix 1 and with reasonable operational and safety instructions given by the Proprietor, Proprietor's Representative or Hostel Warden. A material or repeated breach of the Hostel Rules may constitute grounds for termination of the Resident's accommodation under Clause </w:t>
      </w:r>
      <w:r>
        <w:fldChar w:fldCharType="begin"/>
      </w:r>
      <w:r>
        <w:instrText xml:space="preserve"> REF _Ref237859226 \r \h </w:instrText>
      </w:r>
      <w:r>
        <w:fldChar w:fldCharType="separate"/>
      </w:r>
      <w:r>
        <w:t>7.0</w:t>
      </w:r>
      <w:r>
        <w:fldChar w:fldCharType="end"/>
      </w:r>
      <w:r>
        <w:t xml:space="preserve">. A serious breach involving safety, violence, theft, illegal conduct, deliberate damage, </w:t>
      </w:r>
      <w:proofErr w:type="spellStart"/>
      <w:r>
        <w:t>unauthorised</w:t>
      </w:r>
      <w:proofErr w:type="spellEnd"/>
      <w:r>
        <w:t xml:space="preserve"> occupation or conduct creating a material risk to other Residents or the Hostel may result in immediate termination in accordance with Clause </w:t>
      </w:r>
      <w:r w:rsidRPr="00F004F8">
        <w:rPr>
          <w:highlight w:val="yellow"/>
        </w:rPr>
        <w:t>7.5</w:t>
      </w:r>
      <w:r>
        <w:t xml:space="preserve">. Any deductions from the Security Deposit shall be made only in accordance with Clause </w:t>
      </w:r>
      <w:r>
        <w:fldChar w:fldCharType="begin"/>
      </w:r>
      <w:r>
        <w:instrText xml:space="preserve"> REF _Ref150410530 \r \h </w:instrText>
      </w:r>
      <w:r>
        <w:fldChar w:fldCharType="separate"/>
      </w:r>
      <w:r>
        <w:t>4.0</w:t>
      </w:r>
      <w:r>
        <w:fldChar w:fldCharType="end"/>
      </w:r>
      <w:r w:rsidR="0053467D">
        <w:t xml:space="preserve">.  </w:t>
      </w:r>
    </w:p>
    <w:p ns2:paraId="554C713C" ns2:textId="77777777" w:rsidR="0053467D" w:rsidRDefault="0053467D" w:rsidP="0053467D">
      <w:pPr>
        <w:pStyle w:val="ListParagraph"/>
        <w:spacing w:before="0" w:after="0"/>
        <w:jc w:val="both"/>
      </w:pPr>
    </w:p>
    <w:p ns2:paraId="70A0F2DF" ns2:textId="010188B8" w:rsidR="0053467D" w:rsidRDefault="00F004F8" w:rsidP="00F004F8">
      <w:pPr>
        <w:pStyle w:val="ListParagraph"/>
        <w:numPr>
          <w:ilvl w:val="1"/>
          <w:numId w:val="5"/>
        </w:numPr>
        <w:spacing w:line="360" w:lineRule="auto" w:before="240" w:after="240"/>
        <w:ind w:left="567" w:hanging="567"/>
        <w:jc w:val="both"/>
      </w:pPr>
      <w:r w:rsidRPr="00F004F8">
        <w:t>This Agreement shall continue for the Accommodation Period and shall expire upon the Check-Out Date or earlier termination in accordance with this Agreement. The Resident shall have no automatic right of renewal or continued accommodation after expiry. Any extension must be approved by the Proprietor</w:t>
      </w:r>
      <w:r w:rsidR="0053467D">
        <w:t xml:space="preserve">. </w:t>
      </w:r>
    </w:p>
    <w:p ns2:paraId="1CBE956E" ns2:textId="77777777" w:rsidR="00195FB4" w:rsidRDefault="00195FB4" w:rsidP="00BD63AE">
      <w:pPr>
        <w:pStyle w:val="ListParagraph"/>
        <w:spacing w:before="0" w:after="0"/>
      </w:pPr>
    </w:p>
    <w:p ns2:paraId="40B0CA88" ns2:textId="24EE062D" w:rsidR="0053467D" w:rsidRDefault="00000000" w:rsidP="00F004F8">
      <w:pPr>
        <w:pStyle w:val="ListParagraph"/>
        <w:numPr>
          <w:ilvl w:val="1"/>
          <w:numId w:val="5"/>
        </w:numPr>
        <w:spacing w:line="360" w:lineRule="auto" w:before="240" w:after="240"/>
        <w:ind w:left="567" w:hanging="567"/>
        <w:jc w:val="both"/>
      </w:pPr>
      <w:r w:rsidRPr="00195FB4">
        <w:t xml:space="preserve">Residents </w:t>
      </w:r>
      <w:r w:rsidR="00416C84" w:rsidRPr="00416C84">
        <w:t xml:space="preserve">must </w:t>
      </w:r>
      <w:r w:rsidRPr="00195FB4">
        <w:t xml:space="preserve">submit </w:t>
      </w:r>
      <w:r w:rsidR="00416C84" w:rsidRPr="00416C84">
        <w:t xml:space="preserve">all </w:t>
      </w:r>
      <w:r w:rsidRPr="00195FB4">
        <w:t xml:space="preserve">complaints </w:t>
      </w:r>
      <w:r w:rsidR="00416C84" w:rsidRPr="00416C84">
        <w:t xml:space="preserve">in the first instance </w:t>
      </w:r>
      <w:r w:rsidRPr="00195FB4">
        <w:t xml:space="preserve">to </w:t>
      </w:r>
      <w:r w:rsidR="00416C84" w:rsidRPr="00416C84">
        <w:t>the Proprietor’s Representative at +94 76</w:t>
      </w:r>
      <w:r>
        <w:t xml:space="preserve"> 698 2426</w:t>
      </w:r>
      <w:r w:rsidR="00416C84" w:rsidRPr="00416C84">
        <w:t>. If a complaint is not resolved by</w:t>
      </w:r>
      <w:r w:rsidRPr="00555567">
        <w:t xml:space="preserve"> the Proprietor’s Representative</w:t>
      </w:r>
      <w:r w:rsidR="00416C84" w:rsidRPr="00416C84">
        <w:t xml:space="preserve"> within a reasonable time, the Resident may escalate the complaint in writing to Proprietor at joanne.fernando@yahoo.com.</w:t>
      </w:r>
      <w:r w:rsidRPr="00195FB4">
        <w:t xml:space="preserve"> All complaints will be handled confidentially and in good faith, and no Resident will be disadvantaged or adversely treated for raising a complaint.</w:t>
      </w:r>
    </w:p>
    <w:p ns2:paraId="22315AF1" ns2:textId="77777777" w:rsidR="00F004F8" w:rsidRDefault="00F004F8" w:rsidP="00F004F8">
      <w:pPr>
        <w:pStyle w:val="ListParagraph"/>
        <w:spacing w:before="0" w:after="0"/>
      </w:pPr>
    </w:p>
    <w:p ns2:paraId="45066A85" ns2:textId="47A92F97" w:rsidR="00F004F8" w:rsidRDefault="00F004F8" w:rsidP="00F004F8">
      <w:pPr>
        <w:pStyle w:val="ListParagraph"/>
        <w:numPr>
          <w:ilvl w:val="1"/>
          <w:numId w:val="5"/>
        </w:numPr>
        <w:spacing w:line="360" w:lineRule="auto" w:before="240" w:after="240"/>
        <w:ind w:left="567" w:hanging="567"/>
        <w:jc w:val="both"/>
      </w:pPr>
      <w:r>
        <w:t xml:space="preserve">The allocation of a particular Hostel Room, bed, cupboard or other </w:t>
      </w:r>
      <w:proofErr w:type="gramStart"/>
      <w:r>
        <w:t>accommodation space</w:t>
      </w:r>
      <w:proofErr w:type="gramEnd"/>
      <w:r>
        <w:t xml:space="preserve"> is made as part of the Proprietor's management of the Hostel. Where reasonably required for maintenance, repairs, safety, occupancy management, roommate arrangements, operational requirements or the proper management of the Hostel, the Proprietor may relocate the Resident to another reasonably comparable Hostel Room or bed within the Hostel. Where practicable, reasonable prior notice shall be given to the Resident. A reallocation made under this Clause shall </w:t>
      </w:r>
      <w:proofErr w:type="gramStart"/>
      <w:r>
        <w:t>not of itself</w:t>
      </w:r>
      <w:proofErr w:type="gramEnd"/>
      <w:r>
        <w:t xml:space="preserve"> alter the Monthly Accommodation Fee unless otherwise agreed in writing.</w:t>
      </w:r>
    </w:p>
    <w:p ns2:paraId="04167D81" ns2:textId="77777777" w:rsidR="00F004F8" w:rsidRDefault="00F004F8" w:rsidP="00F004F8">
      <w:pPr>
        <w:pStyle w:val="ListParagraph"/>
        <w:spacing w:before="0" w:after="0"/>
      </w:pPr>
    </w:p>
    <w:p ns2:paraId="7570D133" ns2:textId="4408200D" w:rsidR="00F004F8" w:rsidRDefault="00F004F8" w:rsidP="00F004F8">
      <w:pPr>
        <w:pStyle w:val="ListParagraph"/>
        <w:numPr>
          <w:ilvl w:val="1"/>
          <w:numId w:val="5"/>
        </w:numPr>
        <w:spacing w:line="360" w:lineRule="auto" w:before="240" w:after="240"/>
        <w:ind w:left="567" w:hanging="567"/>
        <w:jc w:val="both"/>
      </w:pPr>
      <w:r>
        <w:t xml:space="preserve">The Proprietor, Proprietor's Representative, Hostel Warden and </w:t>
      </w:r>
      <w:proofErr w:type="spellStart"/>
      <w:r>
        <w:t>authorised</w:t>
      </w:r>
      <w:proofErr w:type="spellEnd"/>
      <w:r>
        <w:t xml:space="preserve"> maintenance or service personnel may access Hostel Rooms at reasonable times </w:t>
      </w:r>
      <w:proofErr w:type="gramStart"/>
      <w:r>
        <w:t>where</w:t>
      </w:r>
      <w:proofErr w:type="gramEnd"/>
      <w:r>
        <w:t xml:space="preserve"> reasonably necessary for inspection, cleaning, maintenance, repairs, safety, security, management of shared accommodation, investigation of a reported breach, or the operation of the Hostel. Where practicable, reasonable notice shall be given before access. No advance notice shall be required in an emergency, where there is an immediate safety or security concern, or where urgent action is reasonably required to protect </w:t>
      </w:r>
      <w:proofErr w:type="gramStart"/>
      <w:r>
        <w:t>persons</w:t>
      </w:r>
      <w:proofErr w:type="gramEnd"/>
      <w:r>
        <w:t xml:space="preserve"> or property. The Resident shall not install, replace or alter locks or prevent </w:t>
      </w:r>
      <w:proofErr w:type="spellStart"/>
      <w:r>
        <w:t>authorised</w:t>
      </w:r>
      <w:proofErr w:type="spellEnd"/>
      <w:r>
        <w:t xml:space="preserve"> management access.</w:t>
      </w:r>
    </w:p>
    <w:p ns2:paraId="2127EED6" ns2:textId="77777777" w:rsidR="00F004F8" w:rsidRDefault="00F004F8" w:rsidP="00F004F8">
      <w:pPr>
        <w:pStyle w:val="ListParagraph"/>
        <w:spacing w:before="0" w:after="0"/>
      </w:pPr>
    </w:p>
    <w:p ns2:paraId="6DF66906" ns2:textId="60D4EFDE" w:rsidR="00F004F8" w:rsidRDefault="00F004F8" w:rsidP="00F004F8">
      <w:pPr>
        <w:pStyle w:val="ListParagraph"/>
        <w:numPr>
          <w:ilvl w:val="1"/>
          <w:numId w:val="5"/>
        </w:numPr>
        <w:spacing w:line="360" w:lineRule="auto" w:before="240" w:after="240"/>
        <w:ind w:left="567" w:hanging="567"/>
        <w:jc w:val="both"/>
      </w:pPr>
      <w:r>
        <w:t xml:space="preserve">Kitchens, bathrooms where shared, washing machines, refrigerators, common areas and other common facilities are provided for shared use and remain under the management and control of the Proprietor. </w:t>
      </w:r>
      <w:proofErr w:type="gramStart"/>
      <w:r>
        <w:t>Use of</w:t>
      </w:r>
      <w:proofErr w:type="gramEnd"/>
      <w:r>
        <w:t xml:space="preserve"> such facilities is subject to availability, the Hostel Rules and reasonable operational requirements. No Resident shall acquire any exclusive right to any common facility.</w:t>
      </w:r>
    </w:p>
    <w:p ns2:paraId="7BBCF6D9" ns2:textId="77777777" w:rsidR="00416C84" w:rsidRDefault="00416C84" w:rsidP="00416C84">
      <w:pPr>
        <w:pStyle w:val="ListParagraph"/>
        <w:spacing w:before="0" w:after="0"/>
      </w:pPr>
    </w:p>
    <w:p ns2:paraId="56755491" ns2:textId="77777777" w:rsidR="00F004F8" w:rsidRDefault="00F004F8" w:rsidP="00416C84">
      <w:pPr>
        <w:pStyle w:val="ListParagraph"/>
        <w:spacing w:before="0" w:after="0"/>
      </w:pPr>
    </w:p>
    <w:p ns2:paraId="0B66A462" ns2:textId="77777777" w:rsidR="00416C84" w:rsidRDefault="00416C84" w:rsidP="00416C84">
      <w:pPr>
        <w:pStyle w:val="ListParagraph"/>
        <w:spacing w:before="0" w:after="0"/>
        <w:ind w:left="432"/>
        <w:jc w:val="both"/>
      </w:pPr>
    </w:p>
    <w:p ns2:paraId="69923A50" ns2:textId="77777777" w:rsidR="0053467D" w:rsidRDefault="0053467D" w:rsidP="0053467D">
      <w:pPr>
        <w:pStyle w:val="ListParagraph"/>
        <w:spacing w:before="0" w:after="0"/>
        <w:jc w:val="both"/>
      </w:pPr>
    </w:p>
    <w:p ns2:paraId="29D3FF15" ns2:textId="3C36ABE2" w:rsidR="0053467D" w:rsidRPr="0053467D" w:rsidRDefault="0053467D">
      <w:pPr>
        <w:pStyle w:val="ListParagraph"/>
        <w:keepNext/>
        <w:numPr>
          <w:ilvl w:val="0"/>
          <w:numId w:val="5"/>
        </w:numPr>
        <w:spacing w:line="360" w:lineRule="auto" w:before="360" w:after="240"/>
        <w:ind w:left="540" w:hanging="540"/>
        <w:jc w:val="both"/>
        <w:rPr>
          <w:b/>
          <w:bCs/>
        </w:rPr>
      </w:pPr>
      <w:r>
        <w:rPr>
          <w:b/>
          <w:bCs/>
        </w:rPr>
        <w:t xml:space="preserve">Use and </w:t>
      </w:r>
      <w:r w:rsidRPr="0053467D">
        <w:rPr>
          <w:b/>
          <w:bCs/>
        </w:rPr>
        <w:t xml:space="preserve">Handover of </w:t>
      </w:r>
      <w:r w:rsidR="00250103" w:rsidRPr="00250103">
        <w:rPr>
          <w:b/>
          <w:bCs/>
        </w:rPr>
        <w:t>Allocated Accommodation</w:t>
      </w:r>
    </w:p>
    <w:p ns2:paraId="44ED914F" ns2:textId="77777777" w:rsidR="00DE09A1" w:rsidRDefault="00DE09A1" w:rsidP="0053467D">
      <w:pPr>
        <w:pStyle w:val="ListParagraph"/>
        <w:spacing w:before="0" w:after="0"/>
        <w:jc w:val="both"/>
      </w:pPr>
    </w:p>
    <w:p ns2:paraId="358A14BB" ns2:textId="68D70DD8" w:rsidR="0053467D" w:rsidRDefault="00762538" w:rsidP="00762538">
      <w:pPr>
        <w:pStyle w:val="ListParagraph"/>
        <w:numPr>
          <w:ilvl w:val="1"/>
          <w:numId w:val="5"/>
        </w:numPr>
        <w:spacing w:line="360" w:lineRule="auto" w:before="240" w:after="240"/>
        <w:ind w:left="567" w:hanging="567"/>
        <w:jc w:val="both"/>
      </w:pPr>
      <w:r w:rsidRPr="00762538">
        <w:t>On or before the Check-Out Date, the Resident shall leave the Allocated Accommodation and return it to the Proprietor, Proprietor's Representative or Hostel Warden in a reasonably clean and orderly condition, having regard to its condition on the Accommodation Start Date and subject to fair wear and tear</w:t>
      </w:r>
      <w:r>
        <w:t xml:space="preserve">. </w:t>
      </w:r>
    </w:p>
    <w:p ns2:paraId="4FE6FC21" ns2:textId="77777777" w:rsidR="0053467D" w:rsidRDefault="0053467D" w:rsidP="0053467D">
      <w:pPr>
        <w:pStyle w:val="ListParagraph"/>
        <w:spacing w:before="0" w:after="0"/>
        <w:ind w:left="540"/>
        <w:jc w:val="both"/>
      </w:pPr>
    </w:p>
    <w:p ns2:paraId="60176914" ns2:textId="280248E9" w:rsidR="0053467D" w:rsidRDefault="00762538" w:rsidP="00762538">
      <w:pPr>
        <w:pStyle w:val="ListParagraph"/>
        <w:numPr>
          <w:ilvl w:val="1"/>
          <w:numId w:val="5"/>
        </w:numPr>
        <w:spacing w:line="360" w:lineRule="auto" w:before="240" w:after="240"/>
        <w:ind w:left="567" w:hanging="567"/>
        <w:jc w:val="both"/>
      </w:pPr>
      <w:r w:rsidRPr="00762538">
        <w:t>The Resident shall not alter, modify, install fixtures in, paint, damage or otherwise make changes to any Hostel Room or Hostel property without the prior written approval of the Proprietor or Proprietor's Representative</w:t>
      </w:r>
      <w:r>
        <w:t>.</w:t>
      </w:r>
    </w:p>
    <w:p ns2:paraId="5FD3932A" ns2:textId="77777777" w:rsidR="0053467D" w:rsidRDefault="0053467D" w:rsidP="0053467D">
      <w:pPr>
        <w:pStyle w:val="ListParagraph"/>
        <w:spacing w:before="0" w:after="0"/>
        <w:jc w:val="both"/>
      </w:pPr>
    </w:p>
    <w:p ns2:paraId="52C1A4AC" ns2:textId="326FE6EB" w:rsidR="0053467D" w:rsidRDefault="00762538" w:rsidP="00762538">
      <w:pPr>
        <w:pStyle w:val="ListParagraph"/>
        <w:numPr>
          <w:ilvl w:val="1"/>
          <w:numId w:val="5"/>
        </w:numPr>
        <w:spacing w:line="360" w:lineRule="auto" w:before="240" w:after="240"/>
        <w:ind w:left="567" w:hanging="567"/>
        <w:jc w:val="both"/>
      </w:pPr>
      <w:r>
        <w:t xml:space="preserve">Where furniture, equipment or other Hostel property is lost or damaged </w:t>
      </w:r>
      <w:proofErr w:type="gramStart"/>
      <w:r>
        <w:t>as a result of</w:t>
      </w:r>
      <w:proofErr w:type="gramEnd"/>
      <w:r>
        <w:t xml:space="preserve"> the act, omission, negligence or misuse of the Resident or her permitted visitor, the Resident shall be responsible for the reasonable repair or replacement cost. The Proprietor may also charge an administration fee equal to 10% of the repair or replacement cost where administrative work is reasonably incurred in arranging such repair or replacement. Fair wear and </w:t>
      </w:r>
      <w:proofErr w:type="gramStart"/>
      <w:r>
        <w:t>tear</w:t>
      </w:r>
      <w:proofErr w:type="gramEnd"/>
      <w:r>
        <w:t xml:space="preserve"> shall not be chargeable to the Resident. In relation to shared property or common facilities, the Resident shall be responsible only to the extent that responsibility for the loss or damage is reasonably attributable to the Resident or persons for whom the Resident is responsible. The amount properly due may be deducted from the Security Deposit in accordance with Clause </w:t>
      </w:r>
      <w:r>
        <w:fldChar w:fldCharType="begin"/>
      </w:r>
      <w:r>
        <w:instrText xml:space="preserve"> REF _Ref150410530 \r \h </w:instrText>
      </w:r>
      <w:r>
        <w:fldChar w:fldCharType="separate"/>
      </w:r>
      <w:r>
        <w:t>4.0</w:t>
      </w:r>
      <w:r>
        <w:fldChar w:fldCharType="end"/>
      </w:r>
      <w:r w:rsidR="0053467D">
        <w:t>.</w:t>
      </w:r>
    </w:p>
    <w:p ns2:paraId="071B7337" ns2:textId="77777777" w:rsidR="00762538" w:rsidRDefault="00762538" w:rsidP="00762538">
      <w:pPr>
        <w:pStyle w:val="ListParagraph"/>
        <w:spacing w:before="0" w:after="0"/>
      </w:pPr>
    </w:p>
    <w:p ns2:paraId="7E9722B5" ns2:textId="68D9AA04" w:rsidR="00762538" w:rsidRDefault="00762538" w:rsidP="00762538">
      <w:pPr>
        <w:pStyle w:val="ListParagraph"/>
        <w:numPr>
          <w:ilvl w:val="1"/>
          <w:numId w:val="5"/>
        </w:numPr>
        <w:spacing w:line="360" w:lineRule="auto" w:before="240" w:after="240"/>
        <w:ind w:left="567" w:hanging="567"/>
        <w:jc w:val="both"/>
      </w:pPr>
      <w:r w:rsidRPr="00762538">
        <w:t>The Resident shall promptly notify the Hostel Warden of any material defect, damage, safety issue or maintenance requirement affecting the Allocated Accommodation or common facilitie</w:t>
      </w:r>
      <w:r>
        <w:t>s.</w:t>
      </w:r>
    </w:p>
    <w:p ns2:paraId="69D74255" ns2:textId="77777777" w:rsidR="008F1B4C" w:rsidRDefault="008F1B4C" w:rsidP="0053467D">
      <w:pPr>
        <w:pStyle w:val="ListParagraph"/>
        <w:spacing w:before="0" w:after="0"/>
        <w:ind w:left="540"/>
        <w:jc w:val="both"/>
      </w:pPr>
    </w:p>
    <w:p ns2:paraId="0218ADA5" ns2:textId="77777777" w:rsidR="008F1B4C" w:rsidRPr="0053467D" w:rsidRDefault="008F1B4C">
      <w:pPr>
        <w:pStyle w:val="ListParagraph"/>
        <w:keepNext/>
        <w:numPr>
          <w:ilvl w:val="0"/>
          <w:numId w:val="5"/>
        </w:numPr>
        <w:spacing w:line="360" w:lineRule="auto" w:before="360" w:after="240"/>
        <w:ind w:left="540" w:hanging="540"/>
        <w:jc w:val="both"/>
      </w:pPr>
      <w:bookmarkStart w:id="5" w:name="_Ref150410530"/>
      <w:r w:rsidRPr="008F1B4C">
        <w:rPr>
          <w:b/>
          <w:bCs/>
        </w:rPr>
        <w:t>Security Deposit</w:t>
      </w:r>
      <w:bookmarkEnd w:id="5"/>
    </w:p>
    <w:p ns2:paraId="07CA4299" ns2:textId="77777777" w:rsidR="0053467D" w:rsidRDefault="0053467D" w:rsidP="0053467D">
      <w:pPr>
        <w:pStyle w:val="ListParagraph"/>
        <w:spacing w:before="0" w:after="0"/>
        <w:ind w:left="540"/>
        <w:jc w:val="both"/>
      </w:pPr>
    </w:p>
    <w:p ns2:paraId="7569AF23" ns2:textId="3AA09F4F" w:rsidR="00EF19EB" w:rsidRDefault="000235AB" w:rsidP="00762538">
      <w:pPr>
        <w:pStyle w:val="ListParagraph"/>
        <w:numPr>
          <w:ilvl w:val="1"/>
          <w:numId w:val="5"/>
        </w:numPr>
        <w:spacing w:line="360" w:lineRule="auto" w:before="240" w:after="240"/>
        <w:ind w:left="567" w:hanging="567"/>
        <w:jc w:val="both"/>
      </w:pPr>
      <w:r w:rsidRPr="000235AB">
        <w:t xml:space="preserve">Subject to the terms of this Agreement, the Security Deposit shall be refundable after the Resident has completed check-out or after any cancellation, no-show or termination has been </w:t>
      </w:r>
      <w:proofErr w:type="spellStart"/>
      <w:r w:rsidRPr="000235AB">
        <w:t>finalised</w:t>
      </w:r>
      <w:proofErr w:type="spellEnd"/>
      <w:r w:rsidRPr="000235AB">
        <w:t>, and after all amounts properly due under this Agreement have been determined</w:t>
      </w:r>
      <w:r w:rsidR="00EF19EB">
        <w:t>.</w:t>
      </w:r>
    </w:p>
    <w:p ns2:paraId="7270D474" ns2:textId="77777777" w:rsidR="00EF19EB" w:rsidRDefault="00EF19EB" w:rsidP="00EF19EB">
      <w:pPr>
        <w:pStyle w:val="ListParagraph"/>
        <w:spacing w:before="0" w:after="0"/>
        <w:ind w:left="540"/>
        <w:jc w:val="both"/>
      </w:pPr>
    </w:p>
    <w:p ns2:paraId="57F95DAE" ns2:textId="1541FAD5" w:rsidR="00762538" w:rsidRDefault="000235AB" w:rsidP="00762538">
      <w:pPr>
        <w:pStyle w:val="ListParagraph"/>
        <w:numPr>
          <w:ilvl w:val="1"/>
          <w:numId w:val="5"/>
        </w:numPr>
        <w:spacing w:line="360" w:lineRule="auto" w:before="240" w:after="240"/>
        <w:ind w:left="567" w:hanging="567"/>
        <w:jc w:val="both"/>
      </w:pPr>
      <w:r w:rsidRPr="000235AB">
        <w:t>Following check-out, cancellation, no-show or termination, the Proprietor may deduct from the Security Deposit</w:t>
      </w:r>
      <w:r w:rsidR="00762538">
        <w:t>:</w:t>
      </w:r>
    </w:p>
    <w:p ns2:paraId="148BD0CD" ns2:textId="77777777" w:rsidR="00762538" w:rsidRDefault="00762538" w:rsidP="00762538">
      <w:pPr>
        <w:pStyle w:val="ListParagraph"/>
        <w:spacing w:before="0" w:after="0"/>
        <w:ind w:left="432"/>
        <w:jc w:val="both"/>
      </w:pPr>
    </w:p>
    <w:p ns2:paraId="52D61439" ns2:textId="1792DDB8" w:rsidR="00762538" w:rsidRDefault="00762538" w:rsidP="00762538">
      <w:pPr>
        <w:pStyle w:val="ListParagraph"/>
        <w:numPr>
          <w:ilvl w:val="0"/>
          <w:numId w:val="8"/>
        </w:numPr>
        <w:spacing w:line="360" w:lineRule="auto" w:before="240" w:after="240"/>
        <w:jc w:val="both"/>
      </w:pPr>
      <w:r>
        <w:t>unpaid Accommodation Fees;</w:t>
      </w:r>
    </w:p>
    <w:p ns2:paraId="79D2C10B" ns2:textId="77777777" w:rsidR="00762538" w:rsidRDefault="00762538" w:rsidP="00762538">
      <w:pPr>
        <w:pStyle w:val="ListParagraph"/>
        <w:spacing w:before="0" w:after="0"/>
        <w:ind w:left="432"/>
        <w:jc w:val="both"/>
      </w:pPr>
    </w:p>
    <w:p ns2:paraId="2544CA3E" ns2:textId="6D5D91AF" w:rsidR="00762538" w:rsidRDefault="00762538" w:rsidP="00762538">
      <w:pPr>
        <w:pStyle w:val="ListParagraph"/>
        <w:numPr>
          <w:ilvl w:val="0"/>
          <w:numId w:val="8"/>
        </w:numPr>
        <w:spacing w:line="360" w:lineRule="auto" w:before="240" w:after="240"/>
        <w:jc w:val="both"/>
      </w:pPr>
      <w:r>
        <w:t>unpaid charges properly due under this Agreement;</w:t>
      </w:r>
    </w:p>
    <w:p ns2:paraId="5B0F811E" ns2:textId="77777777" w:rsidR="00762538" w:rsidRDefault="00762538" w:rsidP="00762538">
      <w:pPr>
        <w:pStyle w:val="ListParagraph"/>
        <w:spacing w:before="0" w:after="0"/>
        <w:ind w:left="432"/>
        <w:jc w:val="both"/>
      </w:pPr>
    </w:p>
    <w:p ns2:paraId="7CD93882" ns2:textId="39AADFE2" w:rsidR="00762538" w:rsidRDefault="00762538" w:rsidP="00762538">
      <w:pPr>
        <w:pStyle w:val="ListParagraph"/>
        <w:numPr>
          <w:ilvl w:val="0"/>
          <w:numId w:val="8"/>
        </w:numPr>
        <w:spacing w:line="360" w:lineRule="auto" w:before="240" w:after="240"/>
        <w:jc w:val="both"/>
      </w:pPr>
      <w:r>
        <w:t>reasonable repair or replacement costs for damage or loss for which the Resident is responsible;</w:t>
      </w:r>
    </w:p>
    <w:p ns2:paraId="3459C08C" ns2:textId="77777777" w:rsidR="00762538" w:rsidRDefault="00762538" w:rsidP="00762538">
      <w:pPr>
        <w:pStyle w:val="ListParagraph"/>
        <w:spacing w:before="0" w:after="0"/>
        <w:ind w:left="432"/>
        <w:jc w:val="both"/>
      </w:pPr>
    </w:p>
    <w:p ns2:paraId="723C954C" ns2:textId="6B5BBDEF" w:rsidR="00762538" w:rsidRDefault="00762538" w:rsidP="00762538">
      <w:pPr>
        <w:pStyle w:val="ListParagraph"/>
        <w:numPr>
          <w:ilvl w:val="0"/>
          <w:numId w:val="8"/>
        </w:numPr>
        <w:spacing w:line="360" w:lineRule="auto" w:before="240" w:after="240"/>
        <w:jc w:val="both"/>
      </w:pPr>
      <w:r>
        <w:t>replacement costs for missing keys, smart cards or other access devices;</w:t>
      </w:r>
    </w:p>
    <w:p ns2:paraId="193867AB" ns2:textId="77777777" w:rsidR="00762538" w:rsidRDefault="00762538" w:rsidP="00762538">
      <w:pPr>
        <w:pStyle w:val="ListParagraph"/>
        <w:spacing w:before="0" w:after="0"/>
        <w:ind w:left="432"/>
        <w:jc w:val="both"/>
      </w:pPr>
    </w:p>
    <w:p ns2:paraId="23EDC3B2" ns2:textId="775C773F" w:rsidR="00762538" w:rsidRDefault="00762538" w:rsidP="00762538">
      <w:pPr>
        <w:pStyle w:val="ListParagraph"/>
        <w:numPr>
          <w:ilvl w:val="0"/>
          <w:numId w:val="8"/>
        </w:numPr>
        <w:spacing w:line="360" w:lineRule="auto" w:before="240" w:after="240"/>
        <w:jc w:val="both"/>
      </w:pPr>
      <w:r>
        <w:t xml:space="preserve">reasonable additional cleaning costs where the accommodation is left in a condition materially worse than ordinary use would reasonably cause; </w:t>
      </w:r>
    </w:p>
    <w:p ns2:paraId="73793C75" ns2:textId="77777777" w:rsidR="00762538" w:rsidRDefault="00762538" w:rsidP="00762538">
      <w:pPr>
        <w:pStyle w:val="ListParagraph"/>
        <w:spacing w:before="0" w:after="0"/>
        <w:ind w:left="432"/>
        <w:jc w:val="both"/>
      </w:pPr>
    </w:p>
    <w:p ns2:paraId="0D114892" ns2:textId="1990A3D7" w:rsidR="00762538" w:rsidRDefault="00762538" w:rsidP="00762538">
      <w:pPr>
        <w:pStyle w:val="ListParagraph"/>
        <w:numPr>
          <w:ilvl w:val="0"/>
          <w:numId w:val="8"/>
        </w:numPr>
        <w:spacing w:line="360" w:lineRule="auto" w:before="240" w:after="240"/>
        <w:jc w:val="both"/>
      </w:pPr>
      <w:r>
        <w:t>any other amount properly recoverable from the Resident under this Agreement</w:t>
      </w:r>
      <w:r w:rsidR="000235AB">
        <w:t>; and</w:t>
      </w:r>
    </w:p>
    <w:p ns2:paraId="11F3E6D4" ns2:textId="77777777" w:rsidR="000235AB" w:rsidRDefault="000235AB" w:rsidP="000235AB">
      <w:pPr>
        <w:pStyle w:val="ListParagraph"/>
        <w:spacing w:before="0" w:after="0"/>
      </w:pPr>
    </w:p>
    <w:p ns2:paraId="2087B9E9" ns2:textId="76B4DAC0" w:rsidR="000235AB" w:rsidRDefault="000235AB" w:rsidP="00762538">
      <w:pPr>
        <w:pStyle w:val="ListParagraph"/>
        <w:numPr>
          <w:ilvl w:val="0"/>
          <w:numId w:val="8"/>
        </w:numPr>
        <w:spacing w:line="360" w:lineRule="auto" w:before="240" w:after="240"/>
        <w:jc w:val="both"/>
      </w:pPr>
      <w:r w:rsidRPr="000235AB">
        <w:t xml:space="preserve">any cancellation or no-show charge payable under Clause </w:t>
      </w:r>
      <w:r>
        <w:fldChar w:fldCharType="begin"/>
      </w:r>
      <w:r>
        <w:instrText xml:space="preserve"> REF _Ref237864155 \r \h </w:instrText>
      </w:r>
      <w:r>
        <w:fldChar w:fldCharType="separate"/>
      </w:r>
      <w:r>
        <w:t>5.5</w:t>
      </w:r>
      <w:r>
        <w:fldChar w:fldCharType="end"/>
      </w:r>
      <w:r>
        <w:t>.</w:t>
      </w:r>
    </w:p>
    <w:p ns2:paraId="6B19CA73" ns2:textId="77777777" w:rsidR="00762538" w:rsidRDefault="00762538" w:rsidP="00762538">
      <w:pPr>
        <w:pStyle w:val="ListParagraph"/>
        <w:spacing w:before="0" w:after="0"/>
        <w:ind w:left="432"/>
        <w:jc w:val="both"/>
      </w:pPr>
    </w:p>
    <w:p ns2:paraId="6D9355B5" ns2:textId="30E4C885" w:rsidR="0053467D" w:rsidRDefault="00762538" w:rsidP="00762538">
      <w:pPr>
        <w:pStyle w:val="ListParagraph"/>
        <w:spacing w:line="360" w:lineRule="auto" w:before="240" w:after="240"/>
        <w:ind w:left="567"/>
        <w:jc w:val="both"/>
      </w:pPr>
      <w:r>
        <w:t xml:space="preserve">The Proprietor shall provide the Resident with a written summary of material deductions. </w:t>
      </w:r>
      <w:r w:rsidR="00CE37F3" w:rsidRPr="00CE37F3">
        <w:t xml:space="preserve">The balance of the Security Deposit shall be returned within fourteen (14) working days </w:t>
      </w:r>
      <w:r w:rsidR="00CE37F3" w:rsidRPr="00CE37F3">
        <w:lastRenderedPageBreak/>
        <w:t xml:space="preserve">after the check-out, cancellation, no-show or termination </w:t>
      </w:r>
      <w:proofErr w:type="gramStart"/>
      <w:r w:rsidR="00CE37F3" w:rsidRPr="00CE37F3">
        <w:t>has</w:t>
      </w:r>
      <w:proofErr w:type="gramEnd"/>
      <w:r w:rsidR="00CE37F3" w:rsidRPr="00CE37F3">
        <w:t xml:space="preserve"> been </w:t>
      </w:r>
      <w:proofErr w:type="spellStart"/>
      <w:r w:rsidR="00CE37F3" w:rsidRPr="00CE37F3">
        <w:t>finalised</w:t>
      </w:r>
      <w:proofErr w:type="spellEnd"/>
      <w:r>
        <w:t>. Where the amount due exceeds the Security Deposit, the Resident shall pay the balance within seven (7) days of written demand.</w:t>
      </w:r>
    </w:p>
    <w:p ns2:paraId="484BEC6D" ns2:textId="77777777" w:rsidR="0053467D" w:rsidRDefault="0053467D" w:rsidP="0053467D">
      <w:pPr>
        <w:pStyle w:val="ListParagraph"/>
        <w:spacing w:before="0" w:after="0"/>
        <w:ind w:left="540"/>
        <w:jc w:val="both"/>
      </w:pPr>
    </w:p>
    <w:p ns2:paraId="23B9EC30" ns2:textId="7D5925EA" w:rsidR="0053467D" w:rsidRDefault="00762538" w:rsidP="00762538">
      <w:pPr>
        <w:pStyle w:val="ListParagraph"/>
        <w:numPr>
          <w:ilvl w:val="1"/>
          <w:numId w:val="5"/>
        </w:numPr>
        <w:spacing w:line="360" w:lineRule="auto" w:before="240" w:after="240"/>
        <w:ind w:left="567" w:hanging="567"/>
        <w:jc w:val="both"/>
      </w:pPr>
      <w:r>
        <w:t>The Resident shall not be entitled to commence accommodation until the required Security Deposit has been paid in full unless otherwise agreed by the Proprietor in writing. Where the Resident fails to pay the Security Deposit by the agreed date, the Proprietor may cancel the Resident's accommodation before the Accommodation Start Date. Any amount held specifically as a Security Deposit shall remain subject to the refund and deduction provisions of this Clause.</w:t>
      </w:r>
    </w:p>
    <w:p ns2:paraId="244C8C4F" ns2:textId="77777777" w:rsidR="00762538" w:rsidRDefault="00762538" w:rsidP="00762538">
      <w:pPr>
        <w:pStyle w:val="ListParagraph"/>
        <w:spacing w:before="0" w:after="0"/>
        <w:ind w:left="432"/>
        <w:jc w:val="both"/>
      </w:pPr>
    </w:p>
    <w:p ns2:paraId="7506DBDC" ns2:textId="6D32EE33" w:rsidR="00762538" w:rsidRDefault="00762538" w:rsidP="00762538">
      <w:pPr>
        <w:pStyle w:val="ListParagraph"/>
        <w:numPr>
          <w:ilvl w:val="1"/>
          <w:numId w:val="5"/>
        </w:numPr>
        <w:spacing w:line="360" w:lineRule="auto" w:before="240" w:after="240"/>
        <w:ind w:left="567" w:hanging="567"/>
        <w:jc w:val="both"/>
      </w:pPr>
      <w:r w:rsidRPr="00762538">
        <w:t>The Security Deposit shall not be treated by the Resident as payment of the final month's Accommodation Fee or any other monthly Accommodation Fee</w:t>
      </w:r>
      <w:r w:rsidR="00F75F8A">
        <w:t>.</w:t>
      </w:r>
      <w:r w:rsidR="00F75F8A">
        <w:tab/>
      </w:r>
    </w:p>
    <w:p ns2:paraId="2EA6B811" ns2:textId="77777777" w:rsidR="008F1B4C" w:rsidRDefault="008F1B4C" w:rsidP="0053467D">
      <w:pPr>
        <w:pStyle w:val="ListParagraph"/>
        <w:spacing w:before="0" w:after="0"/>
        <w:jc w:val="both"/>
      </w:pPr>
    </w:p>
    <w:p ns2:paraId="4CF03AB8" ns2:textId="24665506" w:rsidR="008F1B4C" w:rsidRDefault="00762538">
      <w:pPr>
        <w:pStyle w:val="ListParagraph"/>
        <w:keepNext/>
        <w:numPr>
          <w:ilvl w:val="0"/>
          <w:numId w:val="5"/>
        </w:numPr>
        <w:spacing w:line="360" w:lineRule="auto" w:before="360" w:after="240"/>
        <w:ind w:left="540" w:hanging="540"/>
        <w:jc w:val="both"/>
        <w:rPr>
          <w:b/>
          <w:bCs/>
        </w:rPr>
      </w:pPr>
      <w:r w:rsidRPr="00762538">
        <w:rPr>
          <w:b/>
          <w:bCs/>
        </w:rPr>
        <w:t xml:space="preserve">Accommodation Period </w:t>
      </w:r>
      <w:r>
        <w:rPr>
          <w:b/>
          <w:bCs/>
        </w:rPr>
        <w:t>a</w:t>
      </w:r>
      <w:r w:rsidRPr="00762538">
        <w:rPr>
          <w:b/>
          <w:bCs/>
        </w:rPr>
        <w:t>nd Minimum Stay</w:t>
      </w:r>
    </w:p>
    <w:p ns2:paraId="370976D1" ns2:textId="77777777" w:rsidR="008F1B4C" w:rsidRDefault="008F1B4C" w:rsidP="0053467D">
      <w:pPr>
        <w:pStyle w:val="ListParagraph"/>
        <w:spacing w:before="0" w:after="0"/>
        <w:ind w:left="540"/>
        <w:jc w:val="both"/>
        <w:rPr>
          <w:b/>
          <w:bCs/>
        </w:rPr>
      </w:pPr>
    </w:p>
    <w:p ns2:paraId="011FFED4" ns2:textId="3AF69D3F" w:rsidR="008F1B4C" w:rsidRDefault="00762538" w:rsidP="00762538">
      <w:pPr>
        <w:pStyle w:val="ListParagraph"/>
        <w:numPr>
          <w:ilvl w:val="1"/>
          <w:numId w:val="5"/>
        </w:numPr>
        <w:spacing w:line="360" w:lineRule="auto" w:before="240" w:after="240"/>
        <w:ind w:left="567" w:hanging="567"/>
        <w:jc w:val="both"/>
      </w:pPr>
      <w:r w:rsidRPr="00762538">
        <w:t>The Resident agrees to a Minimum Stay Period of Six (6) months commencing on the Accommodation Start Date. Unless otherwise agreed in writing by the Proprietor, the Check-Out Date shall not occur before expiry of the Minimum Stay Period</w:t>
      </w:r>
      <w:r w:rsidR="008F1B4C">
        <w:t xml:space="preserve">. </w:t>
      </w:r>
    </w:p>
    <w:p ns2:paraId="437FC8C2" ns2:textId="77777777" w:rsidR="008F1B4C" w:rsidRDefault="008F1B4C" w:rsidP="0053467D">
      <w:pPr>
        <w:pStyle w:val="ListParagraph"/>
        <w:spacing w:before="0" w:after="0"/>
        <w:ind w:left="540"/>
        <w:jc w:val="both"/>
      </w:pPr>
    </w:p>
    <w:p ns2:paraId="23E71C0E" ns2:textId="186CE135" w:rsidR="005C2073" w:rsidRDefault="00762538" w:rsidP="00762538">
      <w:pPr>
        <w:pStyle w:val="ListParagraph"/>
        <w:numPr>
          <w:ilvl w:val="1"/>
          <w:numId w:val="5"/>
        </w:numPr>
        <w:spacing w:line="360" w:lineRule="auto" w:before="240" w:after="240"/>
        <w:ind w:left="567" w:hanging="567"/>
        <w:jc w:val="both"/>
      </w:pPr>
      <w:r>
        <w:t xml:space="preserve">If the Resident voluntarily leaves or ceases using the Hostel before the Check-Out Date, such departure shall not by itself terminate this Agreement, shorten the Minimum Stay Period or release the Resident from Accommodation Fees and other contractual amounts payable through the Check-Out Date. Any earlier release from the Minimum Stay Period must be expressly agreed by the Proprietor in writing or </w:t>
      </w:r>
      <w:proofErr w:type="gramStart"/>
      <w:r>
        <w:t>arise</w:t>
      </w:r>
      <w:proofErr w:type="gramEnd"/>
      <w:r>
        <w:t xml:space="preserve"> from termination otherwise permitted under this Agreement or applicable law</w:t>
      </w:r>
      <w:r w:rsidR="008F1B4C">
        <w:t xml:space="preserve">. </w:t>
      </w:r>
    </w:p>
    <w:p ns2:paraId="0AB991AE" ns2:textId="77777777" w:rsidR="00762538" w:rsidRDefault="00762538" w:rsidP="00762538">
      <w:pPr>
        <w:pStyle w:val="ListParagraph"/>
        <w:spacing w:before="0" w:after="0"/>
      </w:pPr>
    </w:p>
    <w:p ns2:paraId="59361467" ns2:textId="75D0C83C" w:rsidR="00762538" w:rsidRDefault="00762538" w:rsidP="00762538">
      <w:pPr>
        <w:pStyle w:val="ListParagraph"/>
        <w:numPr>
          <w:ilvl w:val="1"/>
          <w:numId w:val="5"/>
        </w:numPr>
        <w:spacing w:line="360" w:lineRule="auto" w:before="240" w:after="240"/>
        <w:ind w:left="567" w:hanging="567"/>
        <w:jc w:val="both"/>
      </w:pPr>
      <w:r w:rsidRPr="00762538">
        <w:t xml:space="preserve">Any Accommodation Fees or other amounts properly due </w:t>
      </w:r>
      <w:proofErr w:type="gramStart"/>
      <w:r w:rsidRPr="00762538">
        <w:t>as a result of</w:t>
      </w:r>
      <w:proofErr w:type="gramEnd"/>
      <w:r w:rsidRPr="00762538">
        <w:t xml:space="preserve"> the Resident's failure to comply with the Minimum Stay Period may be deducted from the Security Deposit, subject to Clause </w:t>
      </w:r>
      <w:r>
        <w:fldChar w:fldCharType="begin"/>
      </w:r>
      <w:r>
        <w:instrText xml:space="preserve"> REF _Ref150410530 \r \h </w:instrText>
      </w:r>
      <w:r>
        <w:fldChar w:fldCharType="separate"/>
      </w:r>
      <w:r>
        <w:t>4.0</w:t>
      </w:r>
      <w:r>
        <w:fldChar w:fldCharType="end"/>
      </w:r>
      <w:r w:rsidRPr="00762538">
        <w:t>.</w:t>
      </w:r>
    </w:p>
    <w:p ns2:paraId="3D7AF133" ns2:textId="77777777" w:rsidR="00762538" w:rsidRDefault="00762538" w:rsidP="00762538">
      <w:pPr>
        <w:pStyle w:val="ListParagraph"/>
        <w:spacing w:before="0" w:after="0"/>
      </w:pPr>
    </w:p>
    <w:p ns2:paraId="10704104" ns2:textId="0A16FE2E" w:rsidR="00762538" w:rsidRDefault="00762538" w:rsidP="00762538">
      <w:pPr>
        <w:pStyle w:val="ListParagraph"/>
        <w:numPr>
          <w:ilvl w:val="1"/>
          <w:numId w:val="5"/>
        </w:numPr>
        <w:spacing w:line="360" w:lineRule="auto" w:before="240" w:after="240"/>
        <w:ind w:left="567" w:hanging="567"/>
        <w:jc w:val="both"/>
      </w:pPr>
      <w:r w:rsidRPr="00762538">
        <w:t>Any continued accommodation following the Minimum Stay Period shall remain subject to this Hostel Accommodation Agreement and shall not create a tenancy or proprietary interest. The Monthly Accommodation Fee applicable to any extension may be agreed between the Parties in writing.</w:t>
      </w:r>
    </w:p>
    <w:p ns2:paraId="2C829EF2" ns2:textId="77777777" w:rsidR="007B5116" w:rsidRDefault="007B5116" w:rsidP="007B5116">
      <w:pPr>
        <w:pStyle w:val="ListParagraph"/>
        <w:spacing w:before="0" w:after="0"/>
      </w:pPr>
    </w:p>
    <w:p ns2:paraId="26077319" ns2:textId="65E3676E" w:rsidR="007B5116" w:rsidRDefault="000235AB" w:rsidP="000235AB">
      <w:pPr>
        <w:pStyle w:val="ListParagraph"/>
        <w:numPr>
          <w:ilvl w:val="1"/>
          <w:numId w:val="5"/>
        </w:numPr>
        <w:spacing w:line="360" w:lineRule="auto" w:before="240" w:after="240"/>
        <w:ind w:left="567" w:hanging="567"/>
        <w:jc w:val="both"/>
      </w:pPr>
      <w:bookmarkStart w:id="6" w:name="_Ref237864155"/>
      <w:r>
        <w:t>Once the Resident has accepted this Agreement and paid the Security Deposit, accommodation shall be reserved for the Resident from the Accommodation Start Date. If the Resident:</w:t>
      </w:r>
      <w:bookmarkEnd w:id="6"/>
    </w:p>
    <w:p ns2:paraId="28E46B23" ns2:textId="3656C1FF" w:rsidR="007B5116" w:rsidRDefault="000235AB" w:rsidP="007B5116">
      <w:pPr>
        <w:pStyle w:val="ListParagraph"/>
        <w:numPr>
          <w:ilvl w:val="0"/>
          <w:numId w:val="12"/>
        </w:numPr>
        <w:spacing w:line="360" w:lineRule="auto" w:before="240" w:after="240"/>
        <w:jc w:val="both"/>
      </w:pPr>
      <w:r w:rsidRPr="000235AB">
        <w:t>cancels the accommodation less than thirty (30) calendar days before the Accommodation Start Date</w:t>
      </w:r>
      <w:r w:rsidR="007B5116">
        <w:t>; or</w:t>
      </w:r>
    </w:p>
    <w:p ns2:paraId="39DB592F" ns2:textId="3A710A5B" w:rsidR="007B5116" w:rsidRDefault="000235AB" w:rsidP="007B5116">
      <w:pPr>
        <w:pStyle w:val="ListParagraph"/>
        <w:numPr>
          <w:ilvl w:val="0"/>
          <w:numId w:val="12"/>
        </w:numPr>
        <w:spacing w:line="360" w:lineRule="auto" w:before="240" w:after="240"/>
        <w:jc w:val="both"/>
      </w:pPr>
      <w:r w:rsidRPr="000235AB">
        <w:t>fails to commence accommodation on the Accommodation Start Date without the prior written approval of the Proprietor</w:t>
      </w:r>
      <w:r w:rsidR="007B5116">
        <w:t>,</w:t>
      </w:r>
    </w:p>
    <w:p ns2:paraId="2EF928AE" ns2:textId="77777777" w:rsidR="007B5116" w:rsidRDefault="007B5116" w:rsidP="007B5116">
      <w:pPr>
        <w:pStyle w:val="ListParagraph"/>
        <w:spacing w:before="0" w:after="0"/>
        <w:ind w:left="432"/>
        <w:jc w:val="both"/>
      </w:pPr>
    </w:p>
    <w:p ns2:paraId="5AA79450" ns2:textId="77777777" w:rsidR="000235AB" w:rsidRDefault="000235AB" w:rsidP="000235AB">
      <w:pPr>
        <w:pStyle w:val="ListParagraph"/>
        <w:spacing w:line="360" w:lineRule="auto" w:before="240" w:after="240"/>
        <w:ind w:left="432"/>
        <w:jc w:val="both"/>
      </w:pPr>
      <w:proofErr w:type="gramStart"/>
      <w:r>
        <w:t>the</w:t>
      </w:r>
      <w:proofErr w:type="gramEnd"/>
      <w:r>
        <w:t xml:space="preserve"> Proprietor may deduct from the Security Deposit a cancellation or no-show charge equal to one (1) month's Monthly Accommodation Fee.</w:t>
      </w:r>
    </w:p>
    <w:p ns2:paraId="69F1BA98" ns2:textId="77777777" w:rsidR="000235AB" w:rsidRDefault="000235AB" w:rsidP="000235AB">
      <w:pPr>
        <w:pStyle w:val="ListParagraph"/>
        <w:spacing w:before="0" w:after="0"/>
        <w:ind w:left="432"/>
        <w:jc w:val="both"/>
      </w:pPr>
    </w:p>
    <w:p ns2:paraId="79904AE2" ns2:textId="77777777" w:rsidR="000235AB" w:rsidRDefault="000235AB" w:rsidP="000235AB">
      <w:pPr>
        <w:pStyle w:val="ListParagraph"/>
        <w:spacing w:line="360" w:lineRule="auto" w:before="240" w:after="240"/>
        <w:ind w:left="432"/>
        <w:jc w:val="both"/>
      </w:pPr>
      <w:r>
        <w:t>If the Security Deposit is more than the amount properly deductible, the balance shall be refunded to the Resident.</w:t>
      </w:r>
    </w:p>
    <w:p ns2:paraId="2F95AEFF" ns2:textId="77777777" w:rsidR="000235AB" w:rsidRDefault="000235AB" w:rsidP="000235AB">
      <w:pPr>
        <w:pStyle w:val="ListParagraph"/>
        <w:spacing w:before="0" w:after="0"/>
        <w:ind w:left="432"/>
        <w:jc w:val="both"/>
      </w:pPr>
    </w:p>
    <w:p ns2:paraId="1C673FE2" ns2:textId="77777777" w:rsidR="000235AB" w:rsidRDefault="000235AB" w:rsidP="000235AB">
      <w:pPr>
        <w:pStyle w:val="ListParagraph"/>
        <w:spacing w:line="360" w:lineRule="auto" w:before="240" w:after="240"/>
        <w:ind w:left="432"/>
        <w:jc w:val="both"/>
      </w:pPr>
      <w:r>
        <w:t>If the Resident does not attend the Hostel and does not contact the Proprietor within seven (7) calendar days after the Accommodation Start Date, the Proprietor may cancel the accommodation and make it available to another Resident.</w:t>
      </w:r>
    </w:p>
    <w:p ns2:paraId="400A9360" ns2:textId="77777777" w:rsidR="000235AB" w:rsidRDefault="000235AB" w:rsidP="000235AB">
      <w:pPr>
        <w:pStyle w:val="ListParagraph"/>
        <w:spacing w:before="0" w:after="0"/>
        <w:ind w:left="432"/>
        <w:jc w:val="both"/>
      </w:pPr>
    </w:p>
    <w:p ns2:paraId="1BD00DE6" ns2:textId="3F935A24" w:rsidR="007B5116" w:rsidRDefault="000235AB" w:rsidP="000235AB">
      <w:pPr>
        <w:pStyle w:val="ListParagraph"/>
        <w:spacing w:line="360" w:lineRule="auto" w:before="240" w:after="240"/>
        <w:ind w:left="432"/>
        <w:jc w:val="both"/>
      </w:pPr>
      <w:r>
        <w:t>If the Resident cancels thirty (30) or more calendar days before the Accommodation Start Date, the Security Deposit shall be refunded, subject to any other amounts properly due under this Agreement</w:t>
      </w:r>
      <w:r w:rsidR="007B5116">
        <w:t>.</w:t>
      </w:r>
    </w:p>
    <w:p ns2:paraId="17B20082" ns2:textId="77777777" w:rsidR="007B5116" w:rsidRDefault="007B5116" w:rsidP="007B5116">
      <w:pPr>
        <w:pStyle w:val="ListParagraph"/>
        <w:spacing w:before="0" w:after="0"/>
        <w:ind w:left="432"/>
        <w:jc w:val="both"/>
      </w:pPr>
    </w:p>
    <w:p ns2:paraId="41C48F2B" ns2:textId="63002D13" w:rsidR="008F1B4C" w:rsidRPr="008F1B4C" w:rsidRDefault="00B551C0">
      <w:pPr>
        <w:pStyle w:val="ListParagraph"/>
        <w:keepNext/>
        <w:numPr>
          <w:ilvl w:val="0"/>
          <w:numId w:val="5"/>
        </w:numPr>
        <w:spacing w:line="360" w:lineRule="auto" w:before="360" w:after="240"/>
        <w:ind w:left="540" w:hanging="540"/>
        <w:jc w:val="both"/>
        <w:rPr>
          <w:b/>
          <w:bCs/>
        </w:rPr>
      </w:pPr>
      <w:r>
        <w:rPr>
          <w:b/>
          <w:bCs/>
        </w:rPr>
        <w:t>Accommodation Fees</w:t>
      </w:r>
    </w:p>
    <w:p ns2:paraId="2CB536E5" ns2:textId="77777777" w:rsidR="008F1B4C" w:rsidRDefault="008F1B4C" w:rsidP="0053467D">
      <w:pPr>
        <w:pStyle w:val="ListParagraph"/>
        <w:spacing w:before="0" w:after="0"/>
        <w:jc w:val="both"/>
      </w:pPr>
    </w:p>
    <w:p ns2:paraId="3F07B39A" ns2:textId="3748AB64" w:rsidR="0053467D" w:rsidRDefault="00762538" w:rsidP="00B551C0">
      <w:pPr>
        <w:pStyle w:val="ListParagraph"/>
        <w:numPr>
          <w:ilvl w:val="1"/>
          <w:numId w:val="5"/>
        </w:numPr>
        <w:spacing w:line="360" w:lineRule="auto" w:before="240" w:after="240"/>
        <w:ind w:left="567" w:hanging="567"/>
        <w:jc w:val="both"/>
      </w:pPr>
      <w:r>
        <w:t xml:space="preserve">The Resident shall pay the Monthly Accommodation Fee to the Proprietor </w:t>
      </w:r>
      <w:proofErr w:type="gramStart"/>
      <w:r>
        <w:t>on a monthly basis</w:t>
      </w:r>
      <w:proofErr w:type="gramEnd"/>
      <w:r>
        <w:t xml:space="preserve"> on or before the last day of each calendar month. Accommodation Fees shall remain contractually payable through and including the Check-Out Date notwithstanding that the Resident may physically leave or cease using the Hostel before that date, subject to the other provisions of this Agreement.</w:t>
      </w:r>
    </w:p>
    <w:p ns2:paraId="2581EE91" ns2:textId="77777777" w:rsidR="0053467D" w:rsidRDefault="0053467D" w:rsidP="0053467D">
      <w:pPr>
        <w:pStyle w:val="ListParagraph"/>
        <w:spacing w:before="0" w:after="0"/>
        <w:ind w:left="540"/>
        <w:jc w:val="both"/>
      </w:pPr>
    </w:p>
    <w:p ns2:paraId="04A9FF6E" ns2:textId="2CC18EC7" w:rsidR="0053467D" w:rsidRDefault="0053467D" w:rsidP="00B551C0">
      <w:pPr>
        <w:pStyle w:val="ListParagraph"/>
        <w:numPr>
          <w:ilvl w:val="1"/>
          <w:numId w:val="5"/>
        </w:numPr>
        <w:spacing w:line="360" w:lineRule="auto" w:before="240" w:after="240"/>
        <w:ind w:left="567" w:hanging="567"/>
        <w:jc w:val="both"/>
      </w:pPr>
      <w:r>
        <w:t xml:space="preserve">Should the </w:t>
      </w:r>
      <w:r w:rsidR="00762538" w:rsidRPr="00762538">
        <w:t>Accommodation Start Date</w:t>
      </w:r>
      <w:r>
        <w:t xml:space="preserve"> fall after the first day of the month, the amount payable on the last day of the month shall be calculated as a proportional amount of the </w:t>
      </w:r>
      <w:r w:rsidR="00762538" w:rsidRPr="00762538">
        <w:t>Monthly Accommodation Fee</w:t>
      </w:r>
      <w:r>
        <w:t xml:space="preserve">. For example, if the </w:t>
      </w:r>
      <w:r w:rsidR="00762538" w:rsidRPr="00762538">
        <w:t>Accommodation Start Date</w:t>
      </w:r>
      <w:r>
        <w:t xml:space="preserve"> is 3 January 2023, the </w:t>
      </w:r>
      <w:r w:rsidR="00762538" w:rsidRPr="00762538">
        <w:t>Monthly Accommodation Fee</w:t>
      </w:r>
      <w:r w:rsidR="00762538">
        <w:t xml:space="preserve"> </w:t>
      </w:r>
      <w:r>
        <w:t xml:space="preserve">payable by 31 January 2023 shall be adjusted as follows: If the </w:t>
      </w:r>
      <w:r w:rsidR="00B551C0" w:rsidRPr="00B551C0">
        <w:t>Check-Out Date</w:t>
      </w:r>
      <w:r>
        <w:t xml:space="preserve"> falls before the last day of a calendar month, the </w:t>
      </w:r>
      <w:r w:rsidR="00B551C0" w:rsidRPr="00B551C0">
        <w:t>Accommodation Fee</w:t>
      </w:r>
      <w:r>
        <w:t xml:space="preserve"> for that final month shall be calculated on a pro-rata daily basis using the number of calendar days in that month.</w:t>
      </w:r>
    </w:p>
    <w:p ns2:paraId="08B8CEC5" ns2:textId="77777777" w:rsidR="0053467D" w:rsidRDefault="0053467D" w:rsidP="0053467D">
      <w:pPr>
        <w:pStyle w:val="ListParagraph"/>
        <w:spacing w:before="0" w:after="0"/>
        <w:jc w:val="both"/>
      </w:pPr>
    </w:p>
    <w:p ns2:paraId="34E10AB3" ns2:textId="790C8602" w:rsidR="0053467D" w:rsidRDefault="0053467D" w:rsidP="00317B95">
      <w:pPr>
        <w:pStyle w:val="ListParagraph"/>
        <w:spacing w:line="360" w:lineRule="auto" w:before="240" w:after="240"/>
        <w:ind w:left="1260" w:hanging="180"/>
        <w:jc w:val="both"/>
      </w:pPr>
      <w:r>
        <w:t xml:space="preserve">Amount Payable at the end of the month </w:t>
      </w:r>
      <w:r w:rsidR="00317B95">
        <w:t xml:space="preserve">(31 January 2023) </w:t>
      </w:r>
      <w:r>
        <w:t>= (</w:t>
      </w:r>
      <w:r w:rsidR="00B551C0" w:rsidRPr="00B551C0">
        <w:t>Monthly Accommodation Fee</w:t>
      </w:r>
      <w:r>
        <w:t xml:space="preserve"> / 31) x 29. </w:t>
      </w:r>
    </w:p>
    <w:p ns2:paraId="3864322B" ns2:textId="77777777" w:rsidR="008F1B4C" w:rsidRDefault="008F1B4C" w:rsidP="0053467D">
      <w:pPr>
        <w:pStyle w:val="ListParagraph"/>
        <w:spacing w:before="0" w:after="0"/>
        <w:jc w:val="both"/>
      </w:pPr>
    </w:p>
    <w:p ns2:paraId="76E57DD9" ns2:textId="60F598CA" w:rsidR="008F1B4C" w:rsidRDefault="00B551C0" w:rsidP="00B551C0">
      <w:pPr>
        <w:pStyle w:val="ListParagraph"/>
        <w:numPr>
          <w:ilvl w:val="1"/>
          <w:numId w:val="5"/>
        </w:numPr>
        <w:spacing w:line="360" w:lineRule="auto" w:before="240" w:after="240"/>
        <w:ind w:left="567" w:hanging="567"/>
        <w:jc w:val="both"/>
      </w:pPr>
      <w:r w:rsidRPr="00B551C0">
        <w:t>The Accommodation Fee excludes any applicable statutory taxes, including Value Added Tax, where legally applicable</w:t>
      </w:r>
      <w:r w:rsidR="0053467D" w:rsidRPr="008F1B4C">
        <w:t>.</w:t>
      </w:r>
    </w:p>
    <w:p ns2:paraId="0F1AF3B2" ns2:textId="77777777" w:rsidR="00577719" w:rsidRDefault="00577719" w:rsidP="009C7785">
      <w:pPr>
        <w:pStyle w:val="ListParagraph"/>
        <w:spacing w:before="0" w:after="0"/>
        <w:ind w:left="540"/>
        <w:jc w:val="both"/>
      </w:pPr>
    </w:p>
    <w:p ns2:paraId="3E0D0A4A" ns2:textId="1F252343" w:rsidR="00195FB4" w:rsidRDefault="00195FB4" w:rsidP="00B551C0">
      <w:pPr>
        <w:pStyle w:val="ListParagraph"/>
        <w:numPr>
          <w:ilvl w:val="1"/>
          <w:numId w:val="5"/>
        </w:numPr>
        <w:spacing w:line="360" w:lineRule="auto" w:before="240" w:after="240"/>
        <w:ind w:left="567" w:hanging="567"/>
        <w:jc w:val="both"/>
      </w:pPr>
      <w:r>
        <w:t xml:space="preserve">All payments relating to the </w:t>
      </w:r>
      <w:r w:rsidR="00B551C0" w:rsidRPr="00B551C0">
        <w:t>Security Deposit, Accommodation Fees and other amounts payable under this Agreement</w:t>
      </w:r>
      <w:r>
        <w:t xml:space="preserve"> shall be made only by bank transfer to the following account:</w:t>
      </w:r>
    </w:p>
    <w:p ns2:paraId="15509FB0" ns2:textId="77777777" w:rsidR="00195FB4" w:rsidRDefault="00195FB4" w:rsidP="00BD63AE">
      <w:pPr>
        <w:pStyle w:val="ListParagraph"/>
        <w:spacing w:before="0" w:after="0"/>
        <w:ind w:left="432"/>
        <w:jc w:val="both"/>
      </w:pPr>
    </w:p>
    <w:p ns2:paraId="510ADE81" ns2:textId="77777777" w:rsidR="00195FB4" w:rsidRDefault="00195FB4" w:rsidP="00BD63AE">
      <w:pPr>
        <w:pStyle w:val="ListParagraph"/>
        <w:spacing w:line="360" w:lineRule="auto" w:before="240" w:after="240"/>
        <w:ind w:left="1440"/>
        <w:jc w:val="both"/>
      </w:pPr>
      <w:r>
        <w:t>Account Name: Perk Haven</w:t>
      </w:r>
    </w:p>
    <w:p ns2:paraId="2906E437" ns2:textId="77777777" w:rsidR="00195FB4" w:rsidRDefault="00195FB4" w:rsidP="00BD63AE">
      <w:pPr>
        <w:pStyle w:val="ListParagraph"/>
        <w:spacing w:line="360" w:lineRule="auto" w:before="240" w:after="240"/>
        <w:ind w:left="1440"/>
        <w:jc w:val="both"/>
      </w:pPr>
      <w:r>
        <w:t>Account No.: 335100140023553</w:t>
      </w:r>
    </w:p>
    <w:p ns2:paraId="086DD44C" ns2:textId="77777777" w:rsidR="00195FB4" w:rsidRDefault="00195FB4" w:rsidP="00BD63AE">
      <w:pPr>
        <w:pStyle w:val="ListParagraph"/>
        <w:spacing w:line="360" w:lineRule="auto" w:before="240" w:after="240"/>
        <w:ind w:left="1440"/>
        <w:jc w:val="both"/>
      </w:pPr>
      <w:r>
        <w:t>Bank: People’s Bank</w:t>
      </w:r>
    </w:p>
    <w:p ns2:paraId="78761191" ns2:textId="77777777" w:rsidR="00195FB4" w:rsidRDefault="00195FB4" w:rsidP="00BD63AE">
      <w:pPr>
        <w:pStyle w:val="ListParagraph"/>
        <w:spacing w:line="360" w:lineRule="auto" w:before="240" w:after="240"/>
        <w:ind w:left="1440"/>
        <w:jc w:val="both"/>
      </w:pPr>
      <w:r>
        <w:t>Branch: Nugegoda City</w:t>
      </w:r>
    </w:p>
    <w:p ns2:paraId="648CDD16" ns2:textId="77777777" w:rsidR="00195FB4" w:rsidRDefault="00195FB4" w:rsidP="00BD63AE">
      <w:pPr>
        <w:pStyle w:val="ListParagraph"/>
        <w:spacing w:before="0" w:after="0"/>
        <w:ind w:left="432"/>
        <w:jc w:val="both"/>
      </w:pPr>
    </w:p>
    <w:p ns2:paraId="1CF87AED" ns2:textId="77777777" w:rsidR="0053467D" w:rsidRDefault="00000000" w:rsidP="00B551C0">
      <w:pPr>
        <w:pStyle w:val="ListParagraph"/>
        <w:numPr>
          <w:ilvl w:val="1"/>
          <w:numId w:val="5"/>
        </w:numPr>
        <w:spacing w:line="360" w:lineRule="auto" w:before="240" w:after="240"/>
        <w:ind w:left="567" w:hanging="567"/>
        <w:jc w:val="both"/>
      </w:pPr>
      <w:r>
        <w:t>The Resident shall send the payment slip to the Proprietor</w:t>
      </w:r>
      <w:r w:rsidR="008852FB" w:rsidRPr="008852FB">
        <w:t>, the Proprietor’s Representative,</w:t>
      </w:r>
      <w:r>
        <w:t xml:space="preserve"> or through the Hostel Warden for verification. </w:t>
      </w:r>
      <w:r w:rsidRPr="00BD63AE">
        <w:rPr>
          <w:b/>
          <w:bCs/>
          <w:color w:val="FF0000"/>
        </w:rPr>
        <w:t>Cash payments or payments to any other account shall not be accepted, and Perk Haven and/or the Proprietor shall not be responsible for any such payments</w:t>
      </w:r>
      <w:r>
        <w:t>.</w:t>
      </w:r>
    </w:p>
    <w:p ns2:paraId="5D19F30E" ns2:textId="77777777" w:rsidR="0053467D" w:rsidRDefault="0053467D" w:rsidP="0053467D">
      <w:pPr>
        <w:pStyle w:val="ListParagraph"/>
        <w:spacing w:before="0" w:after="0"/>
        <w:ind w:left="540"/>
        <w:jc w:val="both"/>
      </w:pPr>
    </w:p>
    <w:p ns2:paraId="478E386D" ns2:textId="353F985C" w:rsidR="0053467D" w:rsidRPr="0053467D" w:rsidRDefault="0053467D">
      <w:pPr>
        <w:pStyle w:val="ListParagraph"/>
        <w:keepNext/>
        <w:numPr>
          <w:ilvl w:val="0"/>
          <w:numId w:val="5"/>
        </w:numPr>
        <w:spacing w:line="360" w:lineRule="auto" w:before="360" w:after="240"/>
        <w:ind w:left="540" w:hanging="540"/>
        <w:jc w:val="both"/>
        <w:rPr>
          <w:b/>
          <w:bCs/>
        </w:rPr>
      </w:pPr>
      <w:bookmarkStart w:id="7" w:name="_Ref237859226"/>
      <w:r w:rsidRPr="0053467D">
        <w:rPr>
          <w:b/>
          <w:bCs/>
        </w:rPr>
        <w:t xml:space="preserve">Termination </w:t>
      </w:r>
      <w:bookmarkEnd w:id="7"/>
      <w:r w:rsidR="00250103" w:rsidRPr="00250103">
        <w:rPr>
          <w:b/>
          <w:bCs/>
        </w:rPr>
        <w:t>and End of Accommodation</w:t>
      </w:r>
    </w:p>
    <w:p ns2:paraId="36178D5B" ns2:textId="77777777" w:rsidR="0053467D" w:rsidRDefault="0053467D" w:rsidP="0053467D">
      <w:pPr>
        <w:pStyle w:val="ListParagraph"/>
        <w:spacing w:before="0" w:after="0"/>
        <w:jc w:val="both"/>
      </w:pPr>
    </w:p>
    <w:p ns2:paraId="4096BB25" ns2:textId="1ECF0619" w:rsidR="0053467D" w:rsidRDefault="00B551C0" w:rsidP="00B551C0">
      <w:pPr>
        <w:pStyle w:val="ListParagraph"/>
        <w:numPr>
          <w:ilvl w:val="1"/>
          <w:numId w:val="5"/>
        </w:numPr>
        <w:spacing w:line="360" w:lineRule="auto" w:before="240" w:after="240"/>
        <w:ind w:left="567" w:hanging="567"/>
        <w:jc w:val="both"/>
      </w:pPr>
      <w:r>
        <w:t xml:space="preserve">The Resident may end her accommodation by providing a valid Check-Out Notice </w:t>
      </w:r>
      <w:r w:rsidR="00FC45CE">
        <w:t xml:space="preserve">to perkhaven@gmail.com </w:t>
      </w:r>
      <w:r>
        <w:t xml:space="preserve">in accordance with Clause </w:t>
      </w:r>
      <w:r>
        <w:fldChar w:fldCharType="begin"/>
      </w:r>
      <w:r>
        <w:instrText xml:space="preserve"> REF _Ref237857525 \r \h </w:instrText>
      </w:r>
      <w:r>
        <w:fldChar w:fldCharType="separate"/>
      </w:r>
      <w:r>
        <w:t>1.14</w:t>
      </w:r>
      <w:r>
        <w:fldChar w:fldCharType="end"/>
      </w:r>
      <w:r>
        <w:t xml:space="preserve">. The Check-Out Date shall be determined in accordance with Clause </w:t>
      </w:r>
      <w:r>
        <w:fldChar w:fldCharType="begin"/>
      </w:r>
      <w:r>
        <w:instrText xml:space="preserve"> REF _Ref237860227 \r \h </w:instrText>
      </w:r>
      <w:r>
        <w:fldChar w:fldCharType="separate"/>
      </w:r>
      <w:r>
        <w:t>1.15</w:t>
      </w:r>
      <w:r>
        <w:fldChar w:fldCharType="end"/>
      </w:r>
      <w:r>
        <w:t>. The Resident's obligations relating to Accommodation Fees, return of Hostel property, damage, handover and outstanding charges shall continue through the Check-Out Date.</w:t>
      </w:r>
      <w:r w:rsidR="0053467D">
        <w:t xml:space="preserve"> </w:t>
      </w:r>
    </w:p>
    <w:p ns2:paraId="7196412C" ns2:textId="77777777" w:rsidR="0053467D" w:rsidRDefault="0053467D" w:rsidP="0053467D">
      <w:pPr>
        <w:pStyle w:val="ListParagraph"/>
        <w:spacing w:before="0" w:after="0"/>
        <w:ind w:left="540"/>
        <w:jc w:val="both"/>
      </w:pPr>
    </w:p>
    <w:p ns2:paraId="2C4F20CF" ns2:textId="18A757DF" w:rsidR="0053467D" w:rsidRDefault="00B551C0" w:rsidP="00B551C0">
      <w:pPr>
        <w:pStyle w:val="ListParagraph"/>
        <w:numPr>
          <w:ilvl w:val="1"/>
          <w:numId w:val="5"/>
        </w:numPr>
        <w:spacing w:line="360" w:lineRule="auto" w:before="240" w:after="240"/>
        <w:ind w:left="567" w:hanging="567"/>
        <w:jc w:val="both"/>
      </w:pPr>
      <w:r>
        <w:t>Before completing check-out, the Resident shall settle all outstanding Accommodation Fees and other amounts payable under this Agreement. The Resident shall not unilaterally treat the Security Deposit as payment of Accommodation Fees</w:t>
      </w:r>
      <w:r w:rsidR="0053467D">
        <w:t>.</w:t>
      </w:r>
    </w:p>
    <w:p ns2:paraId="72AA675C" ns2:textId="77777777" w:rsidR="0053467D" w:rsidRDefault="0053467D" w:rsidP="0053467D">
      <w:pPr>
        <w:pStyle w:val="ListParagraph"/>
        <w:spacing w:before="0" w:after="0"/>
        <w:jc w:val="both"/>
      </w:pPr>
    </w:p>
    <w:p ns2:paraId="0E4C1D2D" ns2:textId="263DB3EE" w:rsidR="0053467D" w:rsidRDefault="00B551C0" w:rsidP="00B551C0">
      <w:pPr>
        <w:pStyle w:val="ListParagraph"/>
        <w:numPr>
          <w:ilvl w:val="1"/>
          <w:numId w:val="5"/>
        </w:numPr>
        <w:spacing w:line="360" w:lineRule="auto" w:before="240" w:after="240"/>
        <w:ind w:left="567" w:hanging="567"/>
        <w:jc w:val="both"/>
      </w:pPr>
      <w:r w:rsidRPr="00B551C0">
        <w:t xml:space="preserve">The Proprietor may make deductions from the Security Deposit only in accordance with Clause </w:t>
      </w:r>
      <w:r>
        <w:fldChar w:fldCharType="begin"/>
      </w:r>
      <w:r>
        <w:instrText xml:space="preserve"> REF _Ref150410530 \r \h </w:instrText>
      </w:r>
      <w:r>
        <w:fldChar w:fldCharType="separate"/>
      </w:r>
      <w:r>
        <w:t>4.0</w:t>
      </w:r>
      <w:r>
        <w:fldChar w:fldCharType="end"/>
      </w:r>
      <w:r w:rsidR="0053467D" w:rsidRPr="0053467D">
        <w:t>.</w:t>
      </w:r>
    </w:p>
    <w:p ns2:paraId="1907F86E" ns2:textId="77777777" w:rsidR="0053467D" w:rsidRDefault="0053467D" w:rsidP="0053467D">
      <w:pPr>
        <w:pStyle w:val="ListParagraph"/>
        <w:spacing w:before="0" w:after="0"/>
        <w:jc w:val="both"/>
      </w:pPr>
    </w:p>
    <w:p ns2:paraId="61D24676" ns2:textId="4C7DACFA" w:rsidR="0053467D" w:rsidRDefault="00B551C0" w:rsidP="00B551C0">
      <w:pPr>
        <w:pStyle w:val="ListParagraph"/>
        <w:numPr>
          <w:ilvl w:val="1"/>
          <w:numId w:val="5"/>
        </w:numPr>
        <w:spacing w:line="360" w:lineRule="auto" w:before="240" w:after="240"/>
        <w:ind w:left="567" w:hanging="567"/>
        <w:jc w:val="both"/>
      </w:pPr>
      <w:r w:rsidRPr="00B551C0">
        <w:t>Upon check-out or termination, the Resident shall return all room keys, cupboard keys, smart cards, access cards and other Hostel property issued to the Resident</w:t>
      </w:r>
      <w:r w:rsidR="0053467D" w:rsidRPr="0053467D">
        <w:t>.</w:t>
      </w:r>
    </w:p>
    <w:p ns2:paraId="321A6DA1" ns2:textId="77777777" w:rsidR="00B551C0" w:rsidRDefault="00B551C0" w:rsidP="00B551C0">
      <w:pPr>
        <w:pStyle w:val="ListParagraph"/>
        <w:spacing w:before="0" w:after="0"/>
      </w:pPr>
    </w:p>
    <w:p ns2:paraId="7F7A7B4F" ns2:textId="77777777" w:rsidR="00B551C0" w:rsidRDefault="00B551C0" w:rsidP="00B551C0">
      <w:pPr>
        <w:pStyle w:val="ListParagraph"/>
        <w:numPr>
          <w:ilvl w:val="1"/>
          <w:numId w:val="5"/>
        </w:numPr>
        <w:spacing w:line="360" w:lineRule="auto" w:before="240" w:after="240"/>
        <w:ind w:left="567" w:hanging="567"/>
        <w:jc w:val="both"/>
      </w:pPr>
      <w:bookmarkStart w:id="8" w:name="_Ref237860909"/>
      <w:r>
        <w:t>The Proprietor may terminate the Resident's accommodation where the Resident:</w:t>
      </w:r>
      <w:bookmarkEnd w:id="8"/>
    </w:p>
    <w:p ns2:paraId="18D989E0" ns2:textId="77777777" w:rsidR="00B551C0" w:rsidRDefault="00B551C0" w:rsidP="00B551C0">
      <w:pPr>
        <w:pStyle w:val="ListParagraph"/>
        <w:spacing w:before="0" w:after="0"/>
        <w:ind w:left="432"/>
        <w:jc w:val="both"/>
      </w:pPr>
    </w:p>
    <w:p ns2:paraId="27A0F009" ns2:textId="77777777" w:rsidR="00B551C0" w:rsidRDefault="00B551C0" w:rsidP="00B551C0">
      <w:pPr>
        <w:pStyle w:val="ListParagraph"/>
        <w:numPr>
          <w:ilvl w:val="0"/>
          <w:numId w:val="10"/>
        </w:numPr>
        <w:spacing w:line="360" w:lineRule="auto" w:before="240" w:after="240"/>
        <w:jc w:val="both"/>
      </w:pPr>
      <w:r>
        <w:lastRenderedPageBreak/>
        <w:t>fails to pay an Accommodation Fee or other material amount due under this Agreement;</w:t>
      </w:r>
    </w:p>
    <w:p ns2:paraId="1BCAA6C5" ns2:textId="77777777" w:rsidR="00B551C0" w:rsidRDefault="00B551C0" w:rsidP="00B551C0">
      <w:pPr>
        <w:pStyle w:val="ListParagraph"/>
        <w:numPr>
          <w:ilvl w:val="0"/>
          <w:numId w:val="10"/>
        </w:numPr>
        <w:spacing w:line="360" w:lineRule="auto" w:before="240" w:after="240"/>
        <w:jc w:val="both"/>
      </w:pPr>
      <w:r>
        <w:t>commits a material or repeated breach of the Hostel Rules;</w:t>
      </w:r>
    </w:p>
    <w:p ns2:paraId="2FE8BF1A" ns2:textId="77777777" w:rsidR="00B551C0" w:rsidRDefault="00B551C0" w:rsidP="00B551C0">
      <w:pPr>
        <w:pStyle w:val="ListParagraph"/>
        <w:numPr>
          <w:ilvl w:val="0"/>
          <w:numId w:val="10"/>
        </w:numPr>
        <w:spacing w:line="360" w:lineRule="auto" w:before="240" w:after="240"/>
        <w:jc w:val="both"/>
      </w:pPr>
      <w:r>
        <w:t>causes serious or deliberate damage to Hostel property;</w:t>
      </w:r>
    </w:p>
    <w:p ns2:paraId="1865FB9B" ns2:textId="77777777" w:rsidR="00B551C0" w:rsidRDefault="00B551C0" w:rsidP="00B551C0">
      <w:pPr>
        <w:pStyle w:val="ListParagraph"/>
        <w:numPr>
          <w:ilvl w:val="0"/>
          <w:numId w:val="10"/>
        </w:numPr>
        <w:spacing w:line="360" w:lineRule="auto" w:before="240" w:after="240"/>
        <w:jc w:val="both"/>
      </w:pPr>
      <w:r>
        <w:t xml:space="preserve">permits an </w:t>
      </w:r>
      <w:proofErr w:type="spellStart"/>
      <w:r>
        <w:t>unauthorised</w:t>
      </w:r>
      <w:proofErr w:type="spellEnd"/>
      <w:r>
        <w:t xml:space="preserve"> person to reside in or use the Allocated Accommodation;</w:t>
      </w:r>
    </w:p>
    <w:p ns2:paraId="726F59B9" ns2:textId="77777777" w:rsidR="00B551C0" w:rsidRDefault="00B551C0" w:rsidP="00B551C0">
      <w:pPr>
        <w:pStyle w:val="ListParagraph"/>
        <w:numPr>
          <w:ilvl w:val="0"/>
          <w:numId w:val="10"/>
        </w:numPr>
        <w:spacing w:line="360" w:lineRule="auto" w:before="240" w:after="240"/>
        <w:jc w:val="both"/>
      </w:pPr>
      <w:r>
        <w:t>engages in theft, violence, harassment, illegal activity or conduct creating a material safety or security risk;</w:t>
      </w:r>
    </w:p>
    <w:p ns2:paraId="7B68E4BA" ns2:textId="77777777" w:rsidR="00B551C0" w:rsidRDefault="00B551C0" w:rsidP="00B551C0">
      <w:pPr>
        <w:pStyle w:val="ListParagraph"/>
        <w:numPr>
          <w:ilvl w:val="0"/>
          <w:numId w:val="10"/>
        </w:numPr>
        <w:spacing w:line="360" w:lineRule="auto" w:before="240" w:after="240"/>
        <w:jc w:val="both"/>
      </w:pPr>
      <w:r>
        <w:t>provides materially false information in connection with admission to the Hostel; or</w:t>
      </w:r>
    </w:p>
    <w:p ns2:paraId="2ACD3E21" ns2:textId="089FF439" w:rsidR="00B551C0" w:rsidRDefault="00B551C0" w:rsidP="00B551C0">
      <w:pPr>
        <w:pStyle w:val="ListParagraph"/>
        <w:numPr>
          <w:ilvl w:val="0"/>
          <w:numId w:val="10"/>
        </w:numPr>
        <w:spacing w:line="360" w:lineRule="auto" w:before="240" w:after="240"/>
        <w:jc w:val="both"/>
      </w:pPr>
      <w:r>
        <w:t>otherwise commits a material breach of this Agreement.</w:t>
      </w:r>
    </w:p>
    <w:p ns2:paraId="7B95E70E" ns2:textId="77777777" w:rsidR="00B551C0" w:rsidRDefault="00B551C0" w:rsidP="00B551C0">
      <w:pPr>
        <w:pStyle w:val="ListParagraph"/>
        <w:spacing w:before="0" w:after="0"/>
        <w:ind w:left="432"/>
        <w:jc w:val="both"/>
      </w:pPr>
    </w:p>
    <w:p ns2:paraId="1EA4C4B1" ns2:textId="050A0DB7" w:rsidR="00B551C0" w:rsidRDefault="00250103" w:rsidP="00B551C0">
      <w:pPr>
        <w:pStyle w:val="ListParagraph"/>
        <w:spacing w:line="360" w:lineRule="auto" w:before="240" w:after="240"/>
        <w:ind w:left="567"/>
        <w:jc w:val="both"/>
      </w:pPr>
      <w:r w:rsidRPr="00250103">
        <w:t>Where a breach is reasonably capable of remedy and does not involve an immediate safety or security concern, the Proprietor shall provide the Resident with written notice of the breach and a reasonable opportunity to remedy it</w:t>
      </w:r>
      <w:r w:rsidR="00B551C0">
        <w:t>. Where the conduct involves an immediate safety or security risk, violence, theft, serious illegal activity or another serious breach requiring urgent action, the Proprietor may terminate the Resident's accommodation with immediate effect, subject always to applicable law.</w:t>
      </w:r>
    </w:p>
    <w:p ns2:paraId="0A438FA3" ns2:textId="77777777" w:rsidR="00416C84" w:rsidRDefault="00416C84" w:rsidP="00416C84">
      <w:pPr>
        <w:pStyle w:val="ListParagraph"/>
        <w:spacing w:before="0" w:after="0"/>
      </w:pPr>
    </w:p>
    <w:p ns2:paraId="46B0DE0E" ns2:textId="61A222EC" w:rsidR="00416C84" w:rsidRDefault="00B551C0" w:rsidP="00B551C0">
      <w:pPr>
        <w:pStyle w:val="ListParagraph"/>
        <w:numPr>
          <w:ilvl w:val="1"/>
          <w:numId w:val="5"/>
        </w:numPr>
        <w:spacing w:line="360" w:lineRule="auto" w:before="240" w:after="240"/>
        <w:ind w:left="567" w:hanging="567"/>
        <w:jc w:val="both"/>
      </w:pPr>
      <w:r>
        <w:t xml:space="preserve">Upon expiry or termination of this Agreement, the Resident's contractual right to use the Hostel and Allocated Accommodation shall cease and the Resident shall leave the Hostel and return all Hostel property. If the Resident does not leave when required, the Proprietor may take such lawful steps as are available to recover possession and recover amounts properly due. Nothing in this Agreement </w:t>
      </w:r>
      <w:proofErr w:type="spellStart"/>
      <w:r>
        <w:t>authorises</w:t>
      </w:r>
      <w:proofErr w:type="spellEnd"/>
      <w:r>
        <w:t xml:space="preserve"> the use of unlawful force or any action contrary to applicable law.</w:t>
      </w:r>
    </w:p>
    <w:p ns2:paraId="5F8CAAA9" ns2:textId="77777777" w:rsidR="00B551C0" w:rsidRDefault="00B551C0" w:rsidP="00B551C0">
      <w:pPr>
        <w:pStyle w:val="ListParagraph"/>
        <w:spacing w:before="0" w:after="0"/>
        <w:ind w:left="432"/>
        <w:jc w:val="both"/>
      </w:pPr>
    </w:p>
    <w:p ns2:paraId="5D2C0697" ns2:textId="7837DA65" w:rsidR="00B551C0" w:rsidRDefault="00B551C0" w:rsidP="00B551C0">
      <w:pPr>
        <w:pStyle w:val="ListParagraph"/>
        <w:numPr>
          <w:ilvl w:val="1"/>
          <w:numId w:val="5"/>
        </w:numPr>
        <w:spacing w:line="360" w:lineRule="auto" w:before="240" w:after="240"/>
        <w:ind w:left="567" w:hanging="567"/>
        <w:jc w:val="both"/>
      </w:pPr>
      <w:r w:rsidRPr="00B551C0">
        <w:t xml:space="preserve">Termination or expiry shall not affect any right or obligation which accrued before termination or which by its nature is intended to continue, </w:t>
      </w:r>
      <w:r w:rsidR="00250103" w:rsidRPr="00250103">
        <w:t>including obligations relating to unpaid Accommodation Fees, damage, loss and return of Hostel property</w:t>
      </w:r>
      <w:r w:rsidRPr="00B551C0">
        <w:t>.</w:t>
      </w:r>
    </w:p>
    <w:p ns2:paraId="5AE6070A" ns2:textId="77777777" w:rsidR="003C3CFC" w:rsidRDefault="003C3CFC" w:rsidP="003C3CFC">
      <w:pPr>
        <w:pStyle w:val="ListParagraph"/>
        <w:spacing w:before="0" w:after="0"/>
      </w:pPr>
    </w:p>
    <w:p ns2:paraId="3EF65120" ns2:textId="71F68366" w:rsidR="00B551C0" w:rsidRDefault="00250103">
      <w:pPr>
        <w:pStyle w:val="ListParagraph"/>
        <w:keepNext/>
        <w:numPr>
          <w:ilvl w:val="0"/>
          <w:numId w:val="5"/>
        </w:numPr>
        <w:spacing w:line="360" w:lineRule="auto" w:before="360" w:after="240"/>
        <w:ind w:left="540" w:hanging="540"/>
        <w:jc w:val="both"/>
        <w:rPr>
          <w:b/>
          <w:bCs/>
        </w:rPr>
      </w:pPr>
      <w:r w:rsidRPr="00250103">
        <w:rPr>
          <w:b/>
          <w:bCs/>
        </w:rPr>
        <w:t>Governing Law, Notices and General Provisions</w:t>
      </w:r>
    </w:p>
    <w:p ns2:paraId="49E5F28A" ns2:textId="77777777" w:rsidR="00B551C0" w:rsidRDefault="00B551C0" w:rsidP="00B551C0">
      <w:pPr>
        <w:pStyle w:val="ListParagraph"/>
        <w:spacing w:before="0" w:after="0"/>
        <w:ind w:left="540"/>
        <w:jc w:val="both"/>
        <w:rPr>
          <w:b/>
          <w:bCs/>
        </w:rPr>
      </w:pPr>
    </w:p>
    <w:p ns2:paraId="45ED9FC6" ns2:textId="33F02D53" w:rsidR="00B551C0" w:rsidRDefault="00B551C0" w:rsidP="008757CD">
      <w:pPr>
        <w:pStyle w:val="ListParagraph"/>
        <w:numPr>
          <w:ilvl w:val="1"/>
          <w:numId w:val="5"/>
        </w:numPr>
        <w:spacing w:line="360" w:lineRule="auto" w:before="240" w:after="240"/>
        <w:ind w:left="567" w:hanging="567"/>
        <w:jc w:val="both"/>
      </w:pPr>
      <w:r w:rsidRPr="00B551C0">
        <w:t>This Agreement shall be governed by and interpreted in accordance with the laws of Sri Lanka. Any dispute arising from or relating to this Agreement shall be subject to the jurisdiction of the courts of competent jurisdiction in Sri Lanka.</w:t>
      </w:r>
    </w:p>
    <w:p ns2:paraId="49A39FBF" ns2:textId="77777777" w:rsidR="00B551C0" w:rsidRDefault="00B551C0" w:rsidP="00B551C0">
      <w:pPr>
        <w:pStyle w:val="ListParagraph"/>
        <w:spacing w:before="0" w:after="0"/>
        <w:ind w:left="540"/>
        <w:jc w:val="both"/>
      </w:pPr>
    </w:p>
    <w:p ns2:paraId="4F605EC2" ns2:textId="30B17B60" w:rsidR="00B551C0" w:rsidRDefault="00B551C0" w:rsidP="008757CD">
      <w:pPr>
        <w:pStyle w:val="ListParagraph"/>
        <w:numPr>
          <w:ilvl w:val="1"/>
          <w:numId w:val="5"/>
        </w:numPr>
        <w:spacing w:line="360" w:lineRule="auto" w:before="240" w:after="240"/>
        <w:ind w:left="567" w:hanging="567"/>
        <w:jc w:val="both"/>
      </w:pPr>
      <w:r>
        <w:t>Any notice required under this Agreement shall be given in writing. A notice to the Proprietor may be delivered:</w:t>
      </w:r>
    </w:p>
    <w:p ns2:paraId="403B16CD" ns2:textId="77777777" w:rsidR="00B551C0" w:rsidRDefault="00B551C0" w:rsidP="00B551C0">
      <w:pPr>
        <w:pStyle w:val="ListParagraph"/>
        <w:numPr>
          <w:ilvl w:val="0"/>
          <w:numId w:val="11"/>
        </w:numPr>
        <w:spacing w:line="360" w:lineRule="auto" w:before="240" w:after="240"/>
        <w:jc w:val="both"/>
      </w:pPr>
      <w:proofErr w:type="gramStart"/>
      <w:r>
        <w:t>personally</w:t>
      </w:r>
      <w:proofErr w:type="gramEnd"/>
      <w:r>
        <w:t xml:space="preserve"> to the Proprietor or Proprietor's Representative;</w:t>
      </w:r>
    </w:p>
    <w:p ns2:paraId="73FF7AA5" ns2:textId="77777777" w:rsidR="00B551C0" w:rsidRDefault="00B551C0" w:rsidP="00B551C0">
      <w:pPr>
        <w:pStyle w:val="ListParagraph"/>
        <w:numPr>
          <w:ilvl w:val="0"/>
          <w:numId w:val="11"/>
        </w:numPr>
        <w:spacing w:line="360" w:lineRule="auto" w:before="240" w:after="240"/>
        <w:jc w:val="both"/>
      </w:pPr>
      <w:r>
        <w:t>by email to the designated Hostel email address; or</w:t>
      </w:r>
    </w:p>
    <w:p ns2:paraId="0146353F" ns2:textId="542A40A9" w:rsidR="00B551C0" w:rsidRDefault="00B551C0" w:rsidP="00B551C0">
      <w:pPr>
        <w:pStyle w:val="ListParagraph"/>
        <w:numPr>
          <w:ilvl w:val="0"/>
          <w:numId w:val="11"/>
        </w:numPr>
        <w:spacing w:line="360" w:lineRule="auto" w:before="240" w:after="240"/>
        <w:jc w:val="both"/>
      </w:pPr>
      <w:r>
        <w:t>by another written electronic method expressly designated by the Proprietor for official notices.</w:t>
      </w:r>
    </w:p>
    <w:p ns2:paraId="7D7574A5" ns2:textId="77777777" w:rsidR="00B551C0" w:rsidRDefault="00B551C0" w:rsidP="00B551C0">
      <w:pPr>
        <w:pStyle w:val="ListParagraph"/>
        <w:spacing w:before="0" w:after="0"/>
        <w:ind w:left="432"/>
        <w:jc w:val="both"/>
      </w:pPr>
    </w:p>
    <w:p ns2:paraId="765E2F97" ns2:textId="540F4007" w:rsidR="00B551C0" w:rsidRDefault="00B551C0" w:rsidP="008757CD">
      <w:pPr>
        <w:pStyle w:val="ListParagraph"/>
        <w:numPr>
          <w:ilvl w:val="1"/>
          <w:numId w:val="5"/>
        </w:numPr>
        <w:spacing w:line="360" w:lineRule="auto" w:before="240" w:after="240"/>
        <w:ind w:left="567" w:hanging="567"/>
        <w:jc w:val="both"/>
      </w:pPr>
      <w:r>
        <w:t>A notice to the Resident may be delivered personally or sent to the email address or contact number provided by the Resident in her Hostel registration details. The sender shall retain reasonable evidence of delivery.</w:t>
      </w:r>
    </w:p>
    <w:p ns2:paraId="5C92520A" ns2:textId="77777777" w:rsidR="00B551C0" w:rsidRDefault="00B551C0" w:rsidP="00B551C0">
      <w:pPr>
        <w:pStyle w:val="ListParagraph"/>
        <w:spacing w:before="0" w:after="0"/>
        <w:ind w:left="432"/>
        <w:jc w:val="both"/>
      </w:pPr>
    </w:p>
    <w:p ns2:paraId="0567EDFF" ns2:textId="24F51A3A" w:rsidR="00B551C0" w:rsidRDefault="00B551C0" w:rsidP="008757CD">
      <w:pPr>
        <w:pStyle w:val="ListParagraph"/>
        <w:numPr>
          <w:ilvl w:val="1"/>
          <w:numId w:val="5"/>
        </w:numPr>
        <w:spacing w:line="360" w:lineRule="auto" w:before="240" w:after="240"/>
        <w:ind w:left="567" w:hanging="567"/>
        <w:jc w:val="both"/>
      </w:pPr>
      <w:r>
        <w:t>No material amendment to the Accommodation Fee, Security Deposit, Minimum Stay Period or other fundamental commercial terms of this Agreement shall be effective unless agreed in writing between the Parties.</w:t>
      </w:r>
      <w:r w:rsidR="008757CD">
        <w:t xml:space="preserve"> </w:t>
      </w:r>
      <w:r>
        <w:t>The Proprietor may make reasonable amendments to the Hostel Rules from time to time where reasonably required for safety, security, hygiene, operation or proper management of the Hostel, provided that such amendments are communicated to Residents and do not materially alter the fundamental commercial terms of this Agreement.</w:t>
      </w:r>
    </w:p>
    <w:p ns2:paraId="00D4476D" ns2:textId="77777777" w:rsidR="008757CD" w:rsidRDefault="008757CD" w:rsidP="008757CD">
      <w:pPr>
        <w:pStyle w:val="ListParagraph"/>
        <w:spacing w:before="0" w:after="0"/>
      </w:pPr>
    </w:p>
    <w:p ns2:paraId="4E11180B" ns2:textId="0A79E4E9" w:rsidR="008757CD" w:rsidRDefault="008757CD" w:rsidP="008757CD">
      <w:pPr>
        <w:pStyle w:val="ListParagraph"/>
        <w:numPr>
          <w:ilvl w:val="1"/>
          <w:numId w:val="5"/>
        </w:numPr>
        <w:spacing w:line="360" w:lineRule="auto" w:before="240" w:after="240"/>
        <w:ind w:left="567" w:hanging="567"/>
        <w:jc w:val="both"/>
      </w:pPr>
      <w:r w:rsidRPr="008757CD">
        <w:t>If any provision of this Agreement is determined by a court of competent jurisdiction to be invalid or unenforceable, that provision shall be severed or enforced to the maximum extent permitted by law, and the remaining provisions shall continue in effect.</w:t>
      </w:r>
    </w:p>
    <w:p ns2:paraId="1C9FF1AF" ns2:textId="77777777" w:rsidR="008757CD" w:rsidRDefault="008757CD" w:rsidP="008757CD">
      <w:pPr>
        <w:pStyle w:val="ListParagraph"/>
        <w:spacing w:before="0" w:after="0"/>
      </w:pPr>
    </w:p>
    <w:p ns2:paraId="002B6A76" ns2:textId="0BE3723D" w:rsidR="008757CD" w:rsidRDefault="008757CD" w:rsidP="008757CD">
      <w:pPr>
        <w:pStyle w:val="ListParagraph"/>
        <w:numPr>
          <w:ilvl w:val="1"/>
          <w:numId w:val="5"/>
        </w:numPr>
        <w:spacing w:line="360" w:lineRule="auto" w:before="240" w:after="240"/>
        <w:ind w:left="567" w:hanging="567"/>
        <w:jc w:val="both"/>
      </w:pPr>
      <w:r w:rsidRPr="008757CD">
        <w:t>A failure or delay by either Party in enforcing any provision of this Agreement shall not constitute a waiver of that provision or of the right to enforce it subsequently.</w:t>
      </w:r>
    </w:p>
    <w:p ns2:paraId="5301AA0B" ns2:textId="77777777" w:rsidR="008757CD" w:rsidRDefault="008757CD" w:rsidP="008757CD">
      <w:pPr>
        <w:pStyle w:val="ListParagraph"/>
        <w:spacing w:before="0" w:after="0"/>
      </w:pPr>
    </w:p>
    <w:p ns2:paraId="45A8F33C" ns2:textId="26F3836B" w:rsidR="0053467D" w:rsidRDefault="0053467D">
      <w:pPr>
        <w:pStyle w:val="ListParagraph"/>
        <w:keepNext/>
        <w:numPr>
          <w:ilvl w:val="0"/>
          <w:numId w:val="5"/>
        </w:numPr>
        <w:spacing w:line="360" w:lineRule="auto" w:before="360" w:after="240"/>
        <w:ind w:left="540" w:hanging="540"/>
        <w:jc w:val="both"/>
        <w:rPr>
          <w:b/>
          <w:bCs/>
        </w:rPr>
      </w:pPr>
      <w:r w:rsidRPr="0053467D">
        <w:rPr>
          <w:b/>
          <w:bCs/>
        </w:rPr>
        <w:t>Appendices</w:t>
      </w:r>
    </w:p>
    <w:p ns2:paraId="7D880E26" ns2:textId="77777777" w:rsidR="003C3CFC" w:rsidRPr="0053467D" w:rsidRDefault="003C3CFC" w:rsidP="003C3CFC">
      <w:pPr>
        <w:pStyle w:val="ListParagraph"/>
        <w:spacing w:before="0" w:after="0"/>
        <w:ind w:left="540"/>
        <w:jc w:val="both"/>
        <w:rPr>
          <w:b/>
          <w:bCs/>
        </w:rPr>
      </w:pPr>
    </w:p>
    <w:p ns2:paraId="6793C156" ns2:textId="77777777" w:rsidR="0053467D" w:rsidRDefault="0053467D">
      <w:pPr>
        <w:pStyle w:val="ListParagraph"/>
        <w:numPr>
          <w:ilvl w:val="1"/>
          <w:numId w:val="5"/>
        </w:numPr>
        <w:spacing w:line="360" w:lineRule="auto" w:before="240" w:after="240"/>
        <w:ind w:left="540" w:hanging="540"/>
        <w:jc w:val="both"/>
      </w:pPr>
      <w:r w:rsidRPr="0053467D">
        <w:t>Appendix 1 - Hostel Rules</w:t>
      </w:r>
    </w:p>
    <w:p ns2:paraId="2A6CF20F" ns2:textId="77777777" w:rsidR="003C3CFC" w:rsidRDefault="003C3CFC" w:rsidP="003C3CFC">
      <w:pPr>
        <w:pStyle w:val="ListParagraph"/>
        <w:spacing w:before="0" w:after="0"/>
        <w:ind w:left="540"/>
        <w:jc w:val="both"/>
      </w:pPr>
    </w:p>
    <w:p ns2:paraId="308EFFEB" ns2:textId="146FE762" w:rsidR="006921A5" w:rsidRDefault="0053467D">
      <w:pPr>
        <w:pStyle w:val="ListParagraph"/>
        <w:numPr>
          <w:ilvl w:val="1"/>
          <w:numId w:val="5"/>
        </w:numPr>
        <w:spacing w:line="360" w:lineRule="auto" w:before="240" w:after="240"/>
        <w:ind w:left="540" w:hanging="540"/>
        <w:jc w:val="both"/>
      </w:pPr>
      <w:r>
        <w:t xml:space="preserve">Appendix 2 - </w:t>
      </w:r>
      <w:r w:rsidR="00250103" w:rsidRPr="00250103">
        <w:t>Inventory of Items and Facilities Provided to the Resident</w:t>
      </w:r>
    </w:p>
    <w:p ns2:paraId="156F750C" ns2:textId="77777777" w:rsidR="008757CD" w:rsidRDefault="008757CD" w:rsidP="008757CD">
      <w:pPr>
        <w:spacing w:before="0" w:after="0"/>
        <w:jc w:val="both"/>
      </w:pPr>
    </w:p>
    <w:p ns2:paraId="21161FB7" ns2:textId="520C3EB5" w:rsidR="008757CD" w:rsidRDefault="005C70F0" w:rsidP="008757CD">
      <w:pPr>
        <w:spacing w:line="360" w:lineRule="auto" w:before="240" w:after="240"/>
        <w:jc w:val="both"/>
      </w:pPr>
      <w:r w:rsidRPr="005C70F0">
        <w:t xml:space="preserve">I, </w:t>
      </w:r>
      <w:r w:rsidRPr="005C70F0">
        <w:rPr>
          <w:highlight w:val="yellow"/>
        </w:rPr>
        <w:t>Variable 1</w:t>
      </w:r>
      <w:r w:rsidRPr="005C70F0">
        <w:t xml:space="preserve"> (NIC </w:t>
      </w:r>
      <w:r w:rsidRPr="005C70F0">
        <w:rPr>
          <w:highlight w:val="yellow"/>
        </w:rPr>
        <w:t>Variable 2</w:t>
      </w:r>
      <w:r w:rsidRPr="005C70F0">
        <w:t>), acknowledge that I have read and understood this Hostel Accommodation Agreement, including Appendix 1 – Hostel Rules, and agree to comply with its terms. Appendix 2 – Inventory of Items and Facilities Provided to the Resident shall be completed and acknowledged at check-in</w:t>
      </w:r>
      <w:r w:rsidR="008757CD">
        <w:t>.</w:t>
      </w:r>
    </w:p>
    <w:p ns2:paraId="5DD6C038" ns2:textId="77777777" w:rsidR="008757CD" w:rsidRDefault="008757CD" w:rsidP="008757CD">
      <w:pPr>
        <w:spacing w:line="360" w:lineRule="auto" w:before="240" w:after="240"/>
        <w:jc w:val="both"/>
      </w:pPr>
      <w:r>
        <w:t>I acknowledge that accommodation at The Perk Haven is provided as managed hostel accommodation and that my allocation to a Hostel Room or bed space does not grant me any tenancy, leasehold estate or proprietary interest in the Hostel or any part thereof.</w:t>
      </w:r>
    </w:p>
    <w:p ns2:paraId="78FCA55F" ns2:textId="6FEA051A" w:rsidR="0053467D" w:rsidRDefault="008757CD" w:rsidP="008757CD">
      <w:pPr>
        <w:spacing w:line="360" w:lineRule="auto" w:before="240" w:after="240"/>
        <w:jc w:val="both"/>
      </w:pPr>
      <w:r>
        <w:t>I further acknowledge that I am required to provide at least one (1) calendar month's written Check-Out Notice, subject to the Minimum Stay Period, and that Accommodation Fees remain payable through the applicable Check-Out Date in accordance with this Agreement</w:t>
      </w:r>
      <w:r w:rsidR="006921A5">
        <w:t>.</w:t>
      </w:r>
    </w:p>
    <w:p ns2:paraId="0F6126E6" ns2:textId="26E5AB18" w:rsidR="0053467D" w:rsidRDefault="00F75F8A" w:rsidP="0053467D">
      <w:pPr>
        <w:spacing w:line="360" w:lineRule="auto" w:before="240" w:after="240"/>
        <w:jc w:val="both"/>
      </w:pPr>
      <w:r w:rsidRPr="00F75F8A">
        <w:t xml:space="preserve">IN WITNESS WHEREOF, the Parties have executed this Hostel Accommodation Agreement, which shall take effect from the Accommodation Start Date defined in </w:t>
      </w:r>
      <w:r w:rsidR="008757CD" w:rsidRPr="008757CD">
        <w:t xml:space="preserve">Clause </w:t>
      </w:r>
      <w:r w:rsidR="008757CD">
        <w:fldChar w:fldCharType="begin"/>
      </w:r>
      <w:r w:rsidR="008757CD">
        <w:instrText xml:space="preserve"> REF _Ref237860781 \r \h </w:instrText>
      </w:r>
      <w:r w:rsidR="008757CD">
        <w:fldChar w:fldCharType="separate"/>
      </w:r>
      <w:r w:rsidR="008757CD">
        <w:t>1.9</w:t>
      </w:r>
      <w:r w:rsidR="008757CD">
        <w:fldChar w:fldCharType="end"/>
      </w:r>
      <w:r w:rsidR="00D35DB2">
        <w:t>.</w:t>
      </w:r>
    </w:p>
    <w:p ns2:paraId="6A2308F3" ns2:textId="77777777" w:rsidR="008757CD" w:rsidRDefault="008757CD" w:rsidP="0053467D">
      <w:pPr>
        <w:spacing w:before="0" w:after="0"/>
        <w:jc w:val="both"/>
      </w:pPr>
    </w:p>
    <w:p ns2:paraId="1D1E02EC" ns2:textId="77777777" w:rsidR="0053467D" w:rsidRDefault="003042BD" w:rsidP="0053467D">
      <w:pPr>
        <w:spacing w:before="0" w:after="0"/>
        <w:jc w:val="both"/>
      </w:pPr>
      <w:r>
        <w:rPr>
          <w:noProof/>
        </w:rPr>
        <ns1:AlternateContent>
          <ns1:Choice Requires="wps">
            <w:drawing>
              <ns3:anchor distT="45720" distB="45720" distL="114300" distR="114300" simplePos="0" relativeHeight="251658240" behindDoc="0" locked="0" layoutInCell="1" allowOverlap="1" ns4:anchorId="56A1EC12" ns4:editId="5D64E32E">
                <ns3:simplePos x="0" y="0"/>
                <ns3:positionH relativeFrom="margin">
                  <ns3:posOffset>-7620</ns3:posOffset>
                </ns3:positionH>
                <ns3:positionV relativeFrom="paragraph">
                  <ns3:posOffset>4445</ns3:posOffset>
                </ns3:positionV>
                <ns3:extent cx="2781300" cy="1404620"/>
                <ns3:effectExtent l="0" t="0" r="0" b="0"/>
                <ns3:wrapSquare wrapText="bothSides"/>
                <ns3:docPr id="1822342812"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2781300" cy="1404620"/>
                        </ns5:xfrm>
                        <ns5:prstGeom prst="rect">
                          <ns5:avLst/>
                        </ns5:prstGeom>
                        <ns5:solidFill>
                          <ns5:srgbClr val="FFFFFF"/>
                        </ns5:solidFill>
                        <ns5:ln w="9525">
                          <ns5:noFill/>
                          <ns5:miter lim="800000"/>
                          <ns5:headEnd/>
                          <ns5:tailEnd/>
                        </ns5:ln>
                      </ns6:spPr>
                      <ns6:txbx>
                        <w:txbxContent>
                          <w:p ns2:paraId="68C7D7C5" ns2:textId="77777777" w:rsidR="0053467D" w:rsidRDefault="0053467D" w:rsidP="0053467D"/>
                          <w:p ns2:paraId="55ADA018" ns2:textId="77777777" w:rsidR="0053467D" w:rsidRDefault="0053467D" w:rsidP="0053467D"/>
                          <w:p ns2:paraId="00E39868" ns2:textId="3938A2DF" w:rsidR="0053467D" w:rsidRPr="0053467D" w:rsidRDefault="0053467D" w:rsidP="0053467D">
                            <w:pPr>
                              <w:rPr>
                                <w:b/>
                                <w:bCs/>
                              </w:rPr>
                            </w:pPr>
                            <w:r w:rsidRPr="0053467D">
                              <w:rPr>
                                <w:b/>
                                <w:bCs/>
                              </w:rPr>
                              <w:t>Signature of the Proprietor</w:t>
                            </w:r>
                            <w:r w:rsidR="00577719">
                              <w:rPr>
                                <w:b/>
                                <w:bCs/>
                              </w:rPr>
                              <w:t>’s Representative</w:t>
                            </w:r>
                          </w:p>
                          <w:p ns2:paraId="365A7F89" ns2:textId="77777777" w:rsidR="0053467D" w:rsidRDefault="0053467D" w:rsidP="0053467D">
                            <w:pPr>
                              <w:spacing w:after="0"/>
                            </w:pPr>
                            <w:r>
                              <w:t>Mahesh Tishantha</w:t>
                            </w:r>
                            <w:r w:rsidR="00287E56">
                              <w:t xml:space="preserve"> (</w:t>
                            </w:r>
                            <w:r w:rsidR="00EC1DE0">
                              <w:t>NIC 792272428V</w:t>
                            </w:r>
                            <w:r w:rsidR="00287E56">
                              <w:t>)</w:t>
                            </w:r>
                            <w:r>
                              <w:t xml:space="preserve"> </w:t>
                            </w:r>
                          </w:p>
                          <w:p ns2:paraId="48DB75A0" ns2:textId="77777777" w:rsidR="0053467D" w:rsidRDefault="0053467D" w:rsidP="0053467D">
                            <w:pPr>
                              <w:spacing w:after="0"/>
                            </w:pPr>
                            <w:r>
                              <w:t xml:space="preserve">on behalf of </w:t>
                            </w:r>
                          </w:p>
                          <w:p ns2:paraId="263C4BAD" ns2:textId="77777777" w:rsidR="0053467D" w:rsidRDefault="0053467D" w:rsidP="0053467D">
                            <w:pPr>
                              <w:spacing w:after="0"/>
                            </w:pPr>
                            <w:r>
                              <w:t xml:space="preserve">Mrs. </w:t>
                            </w:r>
                            <w:proofErr w:type="spellStart"/>
                            <w:r>
                              <w:t>Waranakulasooriya</w:t>
                            </w:r>
                            <w:proofErr w:type="spellEnd"/>
                            <w:r>
                              <w:t xml:space="preserve"> Nadeesha Joanne Kumari Fernando</w:t>
                            </w:r>
                          </w:p>
                          <w:p ns2:paraId="09A5C9B7" ns2:textId="0E9F9D51" w:rsidR="00250103" w:rsidRDefault="00250103" w:rsidP="0053467D">
                            <w:pPr>
                              <w:spacing w:after="0"/>
                            </w:pPr>
                            <w:r>
                              <w:t xml:space="preserve">Date - </w:t>
                            </w:r>
                          </w:p>
                        </w:txbxContent>
                      </ns6:txbx>
                      <ns6:bodyPr rot="0" vert="horz" wrap="square" lIns="9144" tIns="9144" rIns="9144" bIns="9144" anchor="t" anchorCtr="0">
                        <ns5:spAutoFit/>
                      </ns6:bodyPr>
                    </ns6:wsp>
                  </ns5:graphicData>
                </ns5:graphic>
                <ns4:sizeRelH relativeFrom="margin">
                  <ns4:pctWidth>0</ns4:pctWidth>
                </ns4:sizeRelH>
                <ns4:sizeRelV relativeFrom="margin">
                  <ns4:pctHeight>20000</ns4:pctHeight>
                </ns4:sizeRelV>
              </ns3:anchor>
            </w:drawing>
          </ns1:Choice>
          <ns1:Fallback>
            <w:pict>
              <ns7:shapetype ns2:anchorId="56A1EC12" id="_x0000_t202" coordsize="21600,21600" ns8:spt="202" path="m,l,21600r21600,l21600,xe">
                <ns7:stroke joinstyle="miter"/>
                <ns7:path gradientshapeok="t" ns8:connecttype="rect"/>
              </ns7:shapetype>
              <ns7:shape id="Text Box 2" ns8:spid="_x0000_s1026" type="#_x0000_t202" style="position:absolute;left:0;text-align:left;margin-left:-.6pt;margin-top:.35pt;width:219pt;height:110.6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" stroked="f">
                <ns7:textbox style="mso-fit-shape-to-text:t" inset=".72pt,.72pt,.72pt,.72pt">
                  <w:txbxContent>
                    <w:p ns2:paraId="68C7D7C5" ns2:textId="77777777" w:rsidR="0053467D" w:rsidRDefault="0053467D" w:rsidP="0053467D"/>
                    <w:p ns2:paraId="55ADA018" ns2:textId="77777777" w:rsidR="0053467D" w:rsidRDefault="0053467D" w:rsidP="0053467D"/>
                    <w:p ns2:paraId="00E39868" ns2:textId="3938A2DF" w:rsidR="0053467D" w:rsidRPr="0053467D" w:rsidRDefault="0053467D" w:rsidP="0053467D">
                      <w:pPr>
                        <w:rPr>
                          <w:b/>
                          <w:bCs/>
                        </w:rPr>
                      </w:pPr>
                      <w:r w:rsidRPr="0053467D">
                        <w:rPr>
                          <w:b/>
                          <w:bCs/>
                        </w:rPr>
                        <w:t>Signature of the Proprietor</w:t>
                      </w:r>
                      <w:r w:rsidR="00577719">
                        <w:rPr>
                          <w:b/>
                          <w:bCs/>
                        </w:rPr>
                        <w:t>’s Representative</w:t>
                      </w:r>
                    </w:p>
                    <w:p ns2:paraId="365A7F89" ns2:textId="77777777" w:rsidR="0053467D" w:rsidRDefault="0053467D" w:rsidP="0053467D">
                      <w:pPr>
                        <w:spacing w:after="0"/>
                      </w:pPr>
                      <w:r>
                        <w:t>Mahesh Tishantha</w:t>
                      </w:r>
                      <w:r w:rsidR="00287E56">
                        <w:t xml:space="preserve"> (</w:t>
                      </w:r>
                      <w:r w:rsidR="00EC1DE0">
                        <w:t>NIC 792272428V</w:t>
                      </w:r>
                      <w:r w:rsidR="00287E56">
                        <w:t>)</w:t>
                      </w:r>
                      <w:r>
                        <w:t xml:space="preserve"> </w:t>
                      </w:r>
                    </w:p>
                    <w:p ns2:paraId="48DB75A0" ns2:textId="77777777" w:rsidR="0053467D" w:rsidRDefault="0053467D" w:rsidP="0053467D">
                      <w:pPr>
                        <w:spacing w:after="0"/>
                      </w:pPr>
                      <w:r>
                        <w:t xml:space="preserve">on behalf of </w:t>
                      </w:r>
                    </w:p>
                    <w:p ns2:paraId="263C4BAD" ns2:textId="77777777" w:rsidR="0053467D" w:rsidRDefault="0053467D" w:rsidP="0053467D">
                      <w:pPr>
                        <w:spacing w:after="0"/>
                      </w:pPr>
                      <w:r>
                        <w:t>Mrs. Waranakulasooriya Nadeesha Joanne Kumari Fernando</w:t>
                      </w:r>
                    </w:p>
                    <w:p ns2:paraId="09A5C9B7" ns2:textId="0E9F9D51" w:rsidR="00250103" w:rsidRDefault="00250103" w:rsidP="0053467D">
                      <w:pPr>
                        <w:spacing w:after="0"/>
                      </w:pPr>
                      <w:r>
                        <w:t xml:space="preserve">Date - </w:t>
                      </w:r>
                    </w:p>
                  </w:txbxContent>
                </ns7:textbox>
                <ns9:wrap type="square" anchorx="margin"/>
              </ns7:shape>
            </w:pict>
          </ns1:Fallback>
        </ns1:AlternateContent>
      </w:r>
      <w:r>
        <w:rPr>
          <w:noProof/>
        </w:rPr>
        <ns1:AlternateContent>
          <ns1:Choice Requires="wps">
            <w:drawing>
              <ns3:anchor distT="45720" distB="45720" distL="114300" distR="114300" simplePos="0" relativeHeight="251658241" behindDoc="0" locked="0" layoutInCell="1" allowOverlap="1" ns4:anchorId="5C0D7EBA" ns4:editId="115CE61F">
                <ns3:simplePos x="0" y="0"/>
                <ns3:positionH relativeFrom="margin">
                  <ns3:posOffset>4048760</ns3:posOffset>
                </ns3:positionH>
                <ns3:positionV relativeFrom="paragraph">
                  <ns3:posOffset>130073</ns3:posOffset>
                </ns3:positionV>
                <ns3:extent cx="2037080" cy="1404620"/>
                <ns3:effectExtent l="0" t="0" r="1270" b="3810"/>
                <ns3:wrapSquare wrapText="bothSides"/>
                <ns3:docPr id="1507057340"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2037080" cy="1404620"/>
                        </ns5:xfrm>
                        <ns5:prstGeom prst="rect">
                          <ns5:avLst/>
                        </ns5:prstGeom>
                        <ns5:solidFill>
                          <ns5:srgbClr val="FFFFFF"/>
                        </ns5:solidFill>
                        <ns5:ln w="9525">
                          <ns5:noFill/>
                          <ns5:miter lim="800000"/>
                          <ns5:headEnd/>
                          <ns5:tailEnd/>
                        </ns5:ln>
                      </ns6:spPr>
                      <ns6:txbx>
                        <w:txbxContent>
                          <w:p ns2:paraId="331B535E" ns2:textId="77777777" w:rsidR="0053467D" w:rsidRDefault="0053467D" w:rsidP="0053467D"/>
                          <w:p ns2:paraId="3A5A035B" ns2:textId="77777777" w:rsidR="0053467D" w:rsidRDefault="0053467D" w:rsidP="0053467D"/>
                          <w:p ns2:paraId="2A3F9B78" ns2:textId="77777777" w:rsidR="0053467D" w:rsidRPr="008C0278" w:rsidRDefault="0053467D" w:rsidP="0053467D">
                            <w:pPr>
                              <w:rPr>
                                <w:b/>
                                <w:bCs/>
                              </w:rPr>
                            </w:pPr>
                            <w:r w:rsidRPr="008C0278">
                              <w:rPr>
                                <w:b/>
                                <w:bCs/>
                              </w:rPr>
                              <w:t>Signature of the Resident</w:t>
                            </w:r>
                          </w:p>
                          <w:p ns2:paraId="653C032A" ns2:textId="6D81B54B" w:rsidR="00D35DB2" w:rsidRDefault="000707EC" w:rsidP="00290FE7">
                            <w:pPr>
                              <w:spacing w:after="0"/>
                            </w:pPr>
                            <w:r w:rsidRPr="000707EC">
                              <w:t xml:space="preserve"> </w:t>
                            </w:r>
                            <w:r w:rsidR="00E37B05" w:rsidRPr="00E37B05">
                              <w:rPr>
                                <w:highlight w:val="yellow"/>
                              </w:rPr>
                              <w:t>Variable 1</w:t>
                            </w:r>
                          </w:p>
                          <w:p ns2:paraId="4A52416B" ns2:textId="7C4D3F38" w:rsidR="00C16CAF" w:rsidRDefault="0033548A" w:rsidP="00290FE7">
                            <w:pPr>
                              <w:spacing w:after="0"/>
                            </w:pPr>
                            <w:r>
                              <w:t>(</w:t>
                            </w:r>
                            <w:r w:rsidR="00E37B05" w:rsidRPr="00E37B05">
                              <w:rPr>
                                <w:highlight w:val="yellow"/>
                              </w:rPr>
                              <w:t>NIC Variable 2</w:t>
                            </w:r>
                            <w:r>
                              <w:t>)</w:t>
                            </w:r>
                          </w:p>
                          <w:p ns2:paraId="1700E06E" ns2:textId="3CBD4547" w:rsidR="00250103" w:rsidRDefault="00250103" w:rsidP="00290FE7">
                            <w:pPr>
                              <w:spacing w:after="0"/>
                            </w:pPr>
                            <w:r>
                              <w:t xml:space="preserve">Date </w:t>
                            </w:r>
                          </w:p>
                        </w:txbxContent>
                      </ns6:txbx>
                      <ns6:bodyPr rot="0" vert="horz" wrap="square" lIns="9144" tIns="9144" rIns="9144" bIns="9144"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5C0D7EBA" id="_x0000_s1027" type="#_x0000_t202" style="position:absolute;left:0;text-align:left;margin-left:318.8pt;margin-top:10.25pt;width:160.4pt;height:110.6pt;z-index:25165824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" stroked="f">
                <ns7:textbox style="mso-fit-shape-to-text:t" inset=".72pt,.72pt,.72pt,.72pt">
                  <w:txbxContent>
                    <w:p ns2:paraId="331B535E" ns2:textId="77777777" w:rsidR="0053467D" w:rsidRDefault="0053467D" w:rsidP="0053467D"/>
                    <w:p ns2:paraId="3A5A035B" ns2:textId="77777777" w:rsidR="0053467D" w:rsidRDefault="0053467D" w:rsidP="0053467D"/>
                    <w:p ns2:paraId="2A3F9B78" ns2:textId="77777777" w:rsidR="0053467D" w:rsidRPr="008C0278" w:rsidRDefault="0053467D" w:rsidP="0053467D">
                      <w:pPr>
                        <w:rPr>
                          <w:b/>
                          <w:bCs/>
                        </w:rPr>
                      </w:pPr>
                      <w:r w:rsidRPr="008C0278">
                        <w:rPr>
                          <w:b/>
                          <w:bCs/>
                        </w:rPr>
                        <w:t>Signature of the Resident</w:t>
                      </w:r>
                    </w:p>
                    <w:p ns2:paraId="653C032A" ns2:textId="6D81B54B" w:rsidR="00D35DB2" w:rsidRDefault="000707EC" w:rsidP="00290FE7">
                      <w:pPr>
                        <w:spacing w:after="0"/>
                      </w:pPr>
                      <w:r w:rsidRPr="000707EC">
                        <w:t xml:space="preserve"> </w:t>
                      </w:r>
                      <w:r w:rsidR="00E37B05" w:rsidRPr="00E37B05">
                        <w:rPr>
                          <w:highlight w:val="yellow"/>
                        </w:rPr>
                        <w:t>Variable 1</w:t>
                      </w:r>
                    </w:p>
                    <w:p ns2:paraId="4A52416B" ns2:textId="7C4D3F38" w:rsidR="00C16CAF" w:rsidRDefault="0033548A" w:rsidP="00290FE7">
                      <w:pPr>
                        <w:spacing w:after="0"/>
                      </w:pPr>
                      <w:r>
                        <w:t>(</w:t>
                      </w:r>
                      <w:r w:rsidR="00E37B05" w:rsidRPr="00E37B05">
                        <w:rPr>
                          <w:highlight w:val="yellow"/>
                        </w:rPr>
                        <w:t>NIC Variable 2</w:t>
                      </w:r>
                      <w:r>
                        <w:t>)</w:t>
                      </w:r>
                    </w:p>
                    <w:p ns2:paraId="1700E06E" ns2:textId="3CBD4547" w:rsidR="00250103" w:rsidRDefault="00250103" w:rsidP="00290FE7">
                      <w:pPr>
                        <w:spacing w:after="0"/>
                      </w:pPr>
                      <w:r>
                        <w:t xml:space="preserve">Date </w:t>
                      </w:r>
                    </w:p>
                  </w:txbxContent>
                </ns7:textbox>
                <ns9:wrap type="square" anchorx="margin"/>
              </ns7:shape>
            </w:pict>
          </ns1:Fallback>
        </ns1:AlternateContent>
      </w:r>
    </w:p>
    <w:p ns2:paraId="2362E882" ns2:textId="77777777" w:rsidR="0053467D" w:rsidRDefault="0053467D" w:rsidP="0053467D">
      <w:pPr>
        <w:spacing w:before="0" w:after="0"/>
        <w:jc w:val="both"/>
      </w:pPr>
    </w:p>
    <w:p ns2:paraId="247E95BA" ns2:textId="77777777" w:rsidR="0053467D" w:rsidRDefault="0053467D" w:rsidP="0053467D">
      <w:pPr>
        <w:spacing w:before="0" w:after="0"/>
        <w:jc w:val="both"/>
      </w:pPr>
    </w:p>
    <w:p ns2:paraId="2742B386" ns2:textId="77777777" w:rsidR="0053467D" w:rsidRDefault="0053467D" w:rsidP="0053467D">
      <w:pPr>
        <w:spacing w:before="0" w:after="0"/>
        <w:jc w:val="both"/>
      </w:pPr>
    </w:p>
    <w:p ns2:paraId="44EDE2F0" ns2:textId="77777777" w:rsidR="0053467D" w:rsidRDefault="0053467D" w:rsidP="0053467D">
      <w:pPr>
        <w:spacing w:before="0" w:after="0"/>
        <w:jc w:val="both"/>
      </w:pPr>
    </w:p>
    <w:p ns2:paraId="7527E10F" ns2:textId="77777777" w:rsidR="0053467D" w:rsidRDefault="0053467D" w:rsidP="00C16CAF">
      <w:pPr>
        <w:spacing w:before="0" w:after="0"/>
        <w:jc w:val="both"/>
        <w:sectPr w:rsidR="0053467D" w:rsidSect="00BD63AE">
          <w:footerReference w:type="even" r:id="rId11"/>
          <w:headerReference w:type="even" r:id="rId10"/>
          <w:headerReference w:type="default" r:id="rId10"/>
          <w:footerReference w:type="default" r:id="rId11"/>
          <w:headerReference w:type="first" r:id="rId12"/>
          <w:footerReference w:type="first" r:id="rId13"/>
          <w:pgSz w:w="11906" w:h="16838" w:code="9"/>
          <w:pgMar w:top="2098" w:right="1757" w:bottom="1417" w:left="1757" w:header="561" w:footer="459" w:gutter="0"/>
          <w:pgBorders>
            <w:bottom w:val="single" w:sz="18" w:space="1" w:color="auto"/>
          </w:pgBorders>
          <w:cols w:space="708"/>
          <w:titlePg/>
          <w:docGrid w:linePitch="360"/>
        </w:sectPr>
      </w:pPr>
    </w:p>
    <w:p ns2:paraId="15F1EE6B" ns2:textId="77777777" w:rsidR="0053467D" w:rsidRPr="0053467D" w:rsidRDefault="0053467D" w:rsidP="0053467D">
      <w:pPr>
        <w:pStyle w:val="ListParagraph"/>
        <w:keepNext/>
        <w:spacing w:line="360" w:lineRule="auto" w:before="360" w:after="240"/>
        <w:ind w:left="0"/>
        <w:jc w:val="center"/>
        <w:rPr>
          <w:b/>
          <w:bCs/>
          <w:sz w:val="24"/>
          <w:szCs w:val="24"/>
        </w:rPr>
      </w:pPr>
      <w:r w:rsidRPr="0053467D">
        <w:rPr>
          <w:b/>
          <w:bCs/>
          <w:sz w:val="24"/>
          <w:szCs w:val="24"/>
        </w:rPr>
        <w:lastRenderedPageBreak/>
        <w:t>Appendix 1 – Hostel Rules</w:t>
      </w:r>
    </w:p>
    <w:p ns2:paraId="7D543CFC" ns2:textId="77777777" w:rsidR="008F1B4C" w:rsidRDefault="008F1B4C" w:rsidP="0053467D">
      <w:pPr>
        <w:pStyle w:val="ListParagraph"/>
        <w:spacing w:before="0" w:after="0"/>
        <w:jc w:val="both"/>
      </w:pPr>
    </w:p>
    <w:p ns2:paraId="23B47FA4" ns2:textId="77777777" w:rsidR="0053467D" w:rsidRDefault="0053467D" w:rsidP="0053467D">
      <w:pPr>
        <w:pStyle w:val="ListParagraph"/>
        <w:spacing w:before="0" w:after="0"/>
        <w:ind w:left="360"/>
        <w:jc w:val="both"/>
        <w:rPr>
          <w:b/>
          <w:bCs/>
        </w:rPr>
      </w:pPr>
    </w:p>
    <w:p ns2:paraId="5E91863A" ns2:textId="77777777" w:rsidR="0053467D" w:rsidRDefault="00C16CAF">
      <w:pPr>
        <w:pStyle w:val="ListParagraph"/>
        <w:keepNext/>
        <w:numPr>
          <w:ilvl w:val="0"/>
          <w:numId w:val="6"/>
        </w:numPr>
        <w:spacing w:line="360" w:lineRule="auto" w:before="360" w:after="240"/>
        <w:ind w:left="360"/>
        <w:jc w:val="both"/>
        <w:rPr>
          <w:b/>
          <w:bCs/>
        </w:rPr>
      </w:pPr>
      <w:r w:rsidRPr="0053467D">
        <w:rPr>
          <w:b/>
          <w:bCs/>
        </w:rPr>
        <w:t>Behavio</w:t>
      </w:r>
      <w:r>
        <w:rPr>
          <w:b/>
          <w:bCs/>
        </w:rPr>
        <w:t>r</w:t>
      </w:r>
    </w:p>
    <w:p ns2:paraId="0FD73C22" ns2:textId="77777777" w:rsidR="0053467D" w:rsidRPr="0053467D" w:rsidRDefault="0053467D" w:rsidP="0053467D">
      <w:pPr>
        <w:pStyle w:val="ListParagraph"/>
        <w:spacing w:before="0" w:after="0"/>
        <w:ind w:left="360"/>
        <w:jc w:val="both"/>
        <w:rPr>
          <w:b/>
          <w:bCs/>
        </w:rPr>
      </w:pPr>
    </w:p>
    <w:p ns2:paraId="4F2AAEC1" ns2:textId="18F47C93" w:rsidR="0053467D" w:rsidRDefault="008757CD" w:rsidP="005763EE">
      <w:pPr>
        <w:pStyle w:val="ListParagraph"/>
        <w:numPr>
          <w:ilvl w:val="1"/>
          <w:numId w:val="6"/>
        </w:numPr>
        <w:spacing w:line="360" w:lineRule="auto" w:before="240" w:after="240"/>
        <w:ind w:left="426" w:hanging="426"/>
        <w:jc w:val="both"/>
      </w:pPr>
      <w:r w:rsidRPr="008757CD">
        <w:t>Accommodation at the Hostel is provided only to female students and staff of NSBM, the University of Colombo, the University of Sri Jayewardenepura and such other educational institutions or categories of Resident as may be accepted by the Proprietor</w:t>
      </w:r>
      <w:r w:rsidR="0053467D">
        <w:t>.</w:t>
      </w:r>
    </w:p>
    <w:p ns2:paraId="337F0A1D" ns2:textId="77777777" w:rsidR="0053467D" w:rsidRDefault="0053467D" w:rsidP="0053467D">
      <w:pPr>
        <w:pStyle w:val="ListParagraph"/>
        <w:spacing w:before="0" w:after="0"/>
        <w:ind w:left="360"/>
        <w:jc w:val="both"/>
      </w:pPr>
    </w:p>
    <w:p ns2:paraId="2BB3D8DF" ns2:textId="77777777" w:rsidR="0053467D" w:rsidRDefault="00317B95" w:rsidP="005763EE">
      <w:pPr>
        <w:pStyle w:val="ListParagraph"/>
        <w:numPr>
          <w:ilvl w:val="1"/>
          <w:numId w:val="6"/>
        </w:numPr>
        <w:spacing w:line="360" w:lineRule="auto" w:before="240" w:after="240"/>
        <w:ind w:left="426" w:hanging="426"/>
        <w:jc w:val="both"/>
      </w:pPr>
      <w:r>
        <w:t xml:space="preserve">The Resident shall not let any outsider visit the Hostel or Hostel Room </w:t>
      </w:r>
      <w:r w:rsidR="0053467D">
        <w:t xml:space="preserve">without obtaining prior consent from the </w:t>
      </w:r>
      <w:r w:rsidR="007C5507">
        <w:t>Hostel Warden</w:t>
      </w:r>
      <w:r w:rsidR="0053467D">
        <w:t>.</w:t>
      </w:r>
    </w:p>
    <w:p ns2:paraId="2D93B0CA" ns2:textId="77777777" w:rsidR="0053467D" w:rsidRDefault="0053467D" w:rsidP="0053467D">
      <w:pPr>
        <w:pStyle w:val="ListParagraph"/>
        <w:spacing w:before="0" w:after="0"/>
        <w:jc w:val="both"/>
      </w:pPr>
    </w:p>
    <w:p ns2:paraId="15F1FDB1" ns2:textId="77777777" w:rsidR="0053467D" w:rsidRDefault="0053467D" w:rsidP="005763EE">
      <w:pPr>
        <w:pStyle w:val="ListParagraph"/>
        <w:numPr>
          <w:ilvl w:val="1"/>
          <w:numId w:val="6"/>
        </w:numPr>
        <w:spacing w:line="360" w:lineRule="auto" w:before="240" w:after="240"/>
        <w:ind w:left="426" w:hanging="426"/>
        <w:jc w:val="both"/>
      </w:pPr>
      <w:r>
        <w:t xml:space="preserve">The </w:t>
      </w:r>
      <w:r w:rsidRPr="0053467D">
        <w:t xml:space="preserve">Residents are expected to behave in </w:t>
      </w:r>
      <w:r>
        <w:t xml:space="preserve">an </w:t>
      </w:r>
      <w:r w:rsidRPr="0053467D">
        <w:t xml:space="preserve">acceptable </w:t>
      </w:r>
      <w:r w:rsidR="00A625F8">
        <w:t>manner</w:t>
      </w:r>
      <w:r w:rsidR="00A625F8" w:rsidRPr="0053467D">
        <w:t xml:space="preserve"> </w:t>
      </w:r>
      <w:r w:rsidRPr="0053467D">
        <w:t xml:space="preserve">anywhere within the </w:t>
      </w:r>
      <w:r>
        <w:t>H</w:t>
      </w:r>
      <w:r w:rsidRPr="0053467D">
        <w:t>ostel</w:t>
      </w:r>
      <w:r>
        <w:t xml:space="preserve"> and Hostel Rooms.</w:t>
      </w:r>
    </w:p>
    <w:p ns2:paraId="7F9E2DA3" ns2:textId="77777777" w:rsidR="0053467D" w:rsidRDefault="0053467D" w:rsidP="0053467D">
      <w:pPr>
        <w:pStyle w:val="ListParagraph"/>
        <w:spacing w:before="0" w:after="0"/>
        <w:jc w:val="both"/>
      </w:pPr>
    </w:p>
    <w:p ns2:paraId="7249CB36" ns2:textId="77777777" w:rsidR="0053467D" w:rsidRDefault="0053467D" w:rsidP="005763EE">
      <w:pPr>
        <w:pStyle w:val="ListParagraph"/>
        <w:numPr>
          <w:ilvl w:val="1"/>
          <w:numId w:val="6"/>
        </w:numPr>
        <w:spacing w:line="360" w:lineRule="auto" w:before="240" w:after="240"/>
        <w:ind w:left="426" w:hanging="426"/>
        <w:jc w:val="both"/>
      </w:pPr>
      <w:r w:rsidRPr="0053467D">
        <w:t xml:space="preserve">The noise level, </w:t>
      </w:r>
      <w:r w:rsidR="00317B95">
        <w:t xml:space="preserve">and </w:t>
      </w:r>
      <w:r w:rsidRPr="0053467D">
        <w:t>the volume of music must be always kept low</w:t>
      </w:r>
      <w:r>
        <w:t>.</w:t>
      </w:r>
    </w:p>
    <w:p ns2:paraId="1405C058" ns2:textId="77777777" w:rsidR="0053467D" w:rsidRDefault="0053467D" w:rsidP="0053467D">
      <w:pPr>
        <w:pStyle w:val="ListParagraph"/>
        <w:spacing w:before="0" w:after="0"/>
        <w:jc w:val="both"/>
      </w:pPr>
    </w:p>
    <w:p ns2:paraId="3BB0AED6" ns2:textId="77777777" w:rsidR="0053467D" w:rsidRDefault="0053467D" w:rsidP="005763EE">
      <w:pPr>
        <w:pStyle w:val="ListParagraph"/>
        <w:numPr>
          <w:ilvl w:val="1"/>
          <w:numId w:val="6"/>
        </w:numPr>
        <w:spacing w:line="360" w:lineRule="auto" w:before="240" w:after="240"/>
        <w:ind w:left="426" w:hanging="426"/>
        <w:jc w:val="both"/>
      </w:pPr>
      <w:r w:rsidRPr="0053467D">
        <w:t>Pranks and ragging in any form are strictly prohibited</w:t>
      </w:r>
      <w:r>
        <w:t>.</w:t>
      </w:r>
    </w:p>
    <w:p ns2:paraId="04300A6F" ns2:textId="77777777" w:rsidR="0053467D" w:rsidRDefault="0053467D" w:rsidP="0053467D">
      <w:pPr>
        <w:pStyle w:val="ListParagraph"/>
        <w:spacing w:before="0" w:after="0"/>
        <w:jc w:val="both"/>
      </w:pPr>
    </w:p>
    <w:p ns2:paraId="420CEAC3" ns2:textId="7C50F047" w:rsidR="0053467D" w:rsidRDefault="00317B95" w:rsidP="005763EE">
      <w:pPr>
        <w:pStyle w:val="ListParagraph"/>
        <w:numPr>
          <w:ilvl w:val="1"/>
          <w:numId w:val="6"/>
        </w:numPr>
        <w:spacing w:line="360" w:lineRule="auto" w:before="240" w:after="240"/>
        <w:ind w:left="426" w:hanging="426"/>
        <w:jc w:val="both"/>
      </w:pPr>
      <w:r>
        <w:t xml:space="preserve">The </w:t>
      </w:r>
      <w:r w:rsidR="0053467D" w:rsidRPr="0053467D">
        <w:t xml:space="preserve">Resident must return to the </w:t>
      </w:r>
      <w:r w:rsidR="0053467D">
        <w:t>H</w:t>
      </w:r>
      <w:r w:rsidR="0053467D" w:rsidRPr="0053467D">
        <w:t xml:space="preserve">ostel by </w:t>
      </w:r>
      <w:r w:rsidR="008757CD">
        <w:rPr>
          <w:b/>
          <w:bCs/>
        </w:rPr>
        <w:t>8</w:t>
      </w:r>
      <w:r w:rsidR="0053467D" w:rsidRPr="00317B95">
        <w:rPr>
          <w:b/>
          <w:bCs/>
        </w:rPr>
        <w:t>:00 pm</w:t>
      </w:r>
      <w:r>
        <w:rPr>
          <w:b/>
          <w:bCs/>
        </w:rPr>
        <w:t>,</w:t>
      </w:r>
      <w:r w:rsidR="0053467D" w:rsidRPr="0053467D">
        <w:t xml:space="preserve"> daily for their safety. Residents who need to stay outside the </w:t>
      </w:r>
      <w:r w:rsidR="0053467D">
        <w:t>H</w:t>
      </w:r>
      <w:r w:rsidR="0053467D" w:rsidRPr="0053467D">
        <w:t xml:space="preserve">ostel premises after </w:t>
      </w:r>
      <w:r w:rsidR="008757CD">
        <w:rPr>
          <w:b/>
          <w:bCs/>
        </w:rPr>
        <w:t>8</w:t>
      </w:r>
      <w:r w:rsidR="0053467D" w:rsidRPr="00317B95">
        <w:rPr>
          <w:b/>
          <w:bCs/>
        </w:rPr>
        <w:t xml:space="preserve">:00 </w:t>
      </w:r>
      <w:proofErr w:type="gramStart"/>
      <w:r w:rsidR="0053467D" w:rsidRPr="00317B95">
        <w:rPr>
          <w:b/>
          <w:bCs/>
        </w:rPr>
        <w:t>pm</w:t>
      </w:r>
      <w:r w:rsidR="0053467D" w:rsidRPr="0053467D">
        <w:t>,</w:t>
      </w:r>
      <w:proofErr w:type="gramEnd"/>
      <w:r w:rsidR="0053467D" w:rsidRPr="0053467D">
        <w:t xml:space="preserve"> must inform the </w:t>
      </w:r>
      <w:r w:rsidR="007C5507">
        <w:t>Hostel Warden</w:t>
      </w:r>
      <w:r w:rsidR="0053467D" w:rsidRPr="0053467D">
        <w:t xml:space="preserve"> and</w:t>
      </w:r>
      <w:r w:rsidR="0053467D">
        <w:t xml:space="preserve"> / or the Proprietor</w:t>
      </w:r>
      <w:r w:rsidR="0053467D" w:rsidRPr="0053467D">
        <w:t>.</w:t>
      </w:r>
      <w:r w:rsidR="0053467D">
        <w:t xml:space="preserve"> This communication shall be received from a parent/guardian of the Resident to the </w:t>
      </w:r>
      <w:r w:rsidR="007C5507">
        <w:t>Hostel Warden</w:t>
      </w:r>
      <w:r w:rsidR="0053467D">
        <w:t>.</w:t>
      </w:r>
    </w:p>
    <w:p ns2:paraId="04971BA7" ns2:textId="77777777" w:rsidR="0053467D" w:rsidRDefault="0053467D" w:rsidP="0053467D">
      <w:pPr>
        <w:pStyle w:val="ListParagraph"/>
        <w:spacing w:before="0" w:after="0"/>
        <w:jc w:val="both"/>
      </w:pPr>
    </w:p>
    <w:p ns2:paraId="340C7CDB" ns2:textId="77777777" w:rsidR="0053467D" w:rsidRDefault="00317B95" w:rsidP="005763EE">
      <w:pPr>
        <w:pStyle w:val="ListParagraph"/>
        <w:numPr>
          <w:ilvl w:val="1"/>
          <w:numId w:val="6"/>
        </w:numPr>
        <w:spacing w:line="360" w:lineRule="auto" w:before="240" w:after="240"/>
        <w:ind w:left="426" w:hanging="426"/>
        <w:jc w:val="both"/>
      </w:pPr>
      <w:r>
        <w:t xml:space="preserve">The </w:t>
      </w:r>
      <w:r w:rsidR="0053467D" w:rsidRPr="0053467D">
        <w:t xml:space="preserve">Resident must not leave the </w:t>
      </w:r>
      <w:r w:rsidR="0053467D">
        <w:t>H</w:t>
      </w:r>
      <w:r w:rsidR="0053467D" w:rsidRPr="0053467D">
        <w:t xml:space="preserve">ostel premises after </w:t>
      </w:r>
      <w:r w:rsidR="0053467D">
        <w:t>8</w:t>
      </w:r>
      <w:r w:rsidR="0053467D" w:rsidRPr="0053467D">
        <w:t xml:space="preserve"> pm unless permission is granted and </w:t>
      </w:r>
      <w:proofErr w:type="gramStart"/>
      <w:r w:rsidR="0053467D" w:rsidRPr="0053467D">
        <w:t>informed to</w:t>
      </w:r>
      <w:proofErr w:type="gramEnd"/>
      <w:r w:rsidR="0053467D" w:rsidRPr="0053467D">
        <w:t xml:space="preserve"> </w:t>
      </w:r>
      <w:r w:rsidR="0053467D">
        <w:t xml:space="preserve">the </w:t>
      </w:r>
      <w:r w:rsidR="007C5507">
        <w:t>Hostel Warden</w:t>
      </w:r>
      <w:r w:rsidR="0053467D">
        <w:t xml:space="preserve"> or Proprietor</w:t>
      </w:r>
      <w:r w:rsidR="0053467D" w:rsidRPr="0053467D">
        <w:t xml:space="preserve"> by </w:t>
      </w:r>
      <w:r w:rsidR="0053467D">
        <w:t>a</w:t>
      </w:r>
      <w:r w:rsidR="0053467D" w:rsidRPr="0053467D">
        <w:t xml:space="preserve"> parent/guardian</w:t>
      </w:r>
      <w:r w:rsidR="0053467D">
        <w:t xml:space="preserve"> of the Resident </w:t>
      </w:r>
      <w:r w:rsidR="0053467D" w:rsidRPr="0053467D">
        <w:t>for the specific day.</w:t>
      </w:r>
    </w:p>
    <w:p ns2:paraId="5E1EB752" ns2:textId="77777777" w:rsidR="0053467D" w:rsidRDefault="0053467D" w:rsidP="0053467D">
      <w:pPr>
        <w:pStyle w:val="ListParagraph"/>
        <w:spacing w:before="0" w:after="0"/>
        <w:ind w:left="360"/>
        <w:jc w:val="both"/>
      </w:pPr>
    </w:p>
    <w:p ns2:paraId="5B6BB5DB" ns2:textId="77777777" w:rsidR="0053467D" w:rsidRDefault="0053467D" w:rsidP="005763EE">
      <w:pPr>
        <w:pStyle w:val="ListParagraph"/>
        <w:numPr>
          <w:ilvl w:val="1"/>
          <w:numId w:val="6"/>
        </w:numPr>
        <w:spacing w:line="360" w:lineRule="auto" w:before="240" w:after="240"/>
        <w:ind w:left="426" w:hanging="426"/>
        <w:jc w:val="both"/>
      </w:pPr>
      <w:r w:rsidRPr="0053467D">
        <w:t xml:space="preserve">If </w:t>
      </w:r>
      <w:r w:rsidR="00317B95">
        <w:t>the</w:t>
      </w:r>
      <w:r>
        <w:t xml:space="preserve"> Resident has</w:t>
      </w:r>
      <w:r w:rsidRPr="0053467D">
        <w:t xml:space="preserve"> any known medical conditions, </w:t>
      </w:r>
      <w:r>
        <w:t>it</w:t>
      </w:r>
      <w:r w:rsidRPr="0053467D">
        <w:t xml:space="preserve"> must </w:t>
      </w:r>
      <w:r>
        <w:t xml:space="preserve">be </w:t>
      </w:r>
      <w:r w:rsidRPr="0053467D">
        <w:t>inform</w:t>
      </w:r>
      <w:r>
        <w:t>ed to</w:t>
      </w:r>
      <w:r w:rsidRPr="0053467D">
        <w:t xml:space="preserve"> the </w:t>
      </w:r>
      <w:r w:rsidR="007C5507">
        <w:t>Hostel Warden</w:t>
      </w:r>
      <w:r>
        <w:t xml:space="preserve"> </w:t>
      </w:r>
      <w:r w:rsidRPr="0053467D">
        <w:t xml:space="preserve">and should </w:t>
      </w:r>
      <w:r w:rsidR="00317B95">
        <w:t>be mentioned</w:t>
      </w:r>
      <w:r w:rsidRPr="0053467D">
        <w:t xml:space="preserve"> in the </w:t>
      </w:r>
      <w:r>
        <w:t>R</w:t>
      </w:r>
      <w:r w:rsidRPr="0053467D">
        <w:t>e</w:t>
      </w:r>
      <w:r>
        <w:t xml:space="preserve">gistration form submitted by the Resident. </w:t>
      </w:r>
    </w:p>
    <w:p ns2:paraId="4E2C7012" ns2:textId="77777777" w:rsidR="0053467D" w:rsidRDefault="0053467D" w:rsidP="0053467D">
      <w:pPr>
        <w:pStyle w:val="ListParagraph"/>
        <w:spacing w:before="0" w:after="0"/>
        <w:jc w:val="both"/>
      </w:pPr>
    </w:p>
    <w:p ns2:paraId="19D43064" ns2:textId="77777777" w:rsidR="0053467D" w:rsidRPr="0053467D" w:rsidRDefault="0053467D">
      <w:pPr>
        <w:pStyle w:val="ListParagraph"/>
        <w:keepNext/>
        <w:numPr>
          <w:ilvl w:val="0"/>
          <w:numId w:val="6"/>
        </w:numPr>
        <w:spacing w:line="360" w:lineRule="auto" w:before="360" w:after="240"/>
        <w:ind w:left="360"/>
        <w:jc w:val="both"/>
        <w:rPr>
          <w:b/>
          <w:bCs/>
        </w:rPr>
      </w:pPr>
      <w:r w:rsidRPr="0053467D">
        <w:rPr>
          <w:b/>
          <w:bCs/>
        </w:rPr>
        <w:t>Cleanliness of the Hostel and Hostel Rooms</w:t>
      </w:r>
    </w:p>
    <w:p ns2:paraId="7C513B99" ns2:textId="77777777" w:rsidR="0053467D" w:rsidRDefault="0053467D" w:rsidP="0053467D">
      <w:pPr>
        <w:pStyle w:val="ListParagraph"/>
        <w:spacing w:before="0" w:after="0"/>
        <w:ind w:left="360"/>
        <w:jc w:val="both"/>
      </w:pPr>
    </w:p>
    <w:p ns2:paraId="53686387" ns2:textId="77777777" w:rsidR="0053467D" w:rsidRDefault="0053467D" w:rsidP="005763EE">
      <w:pPr>
        <w:pStyle w:val="ListParagraph"/>
        <w:numPr>
          <w:ilvl w:val="1"/>
          <w:numId w:val="6"/>
        </w:numPr>
        <w:spacing w:line="360" w:lineRule="auto" w:before="240" w:after="240"/>
        <w:ind w:left="426" w:hanging="426"/>
        <w:jc w:val="both"/>
      </w:pPr>
      <w:r>
        <w:t xml:space="preserve">The </w:t>
      </w:r>
      <w:r w:rsidRPr="0053467D">
        <w:t xml:space="preserve">Residents are </w:t>
      </w:r>
      <w:r w:rsidR="00A625F8">
        <w:t xml:space="preserve">always </w:t>
      </w:r>
      <w:r w:rsidRPr="0053467D">
        <w:t xml:space="preserve">responsible for the keeping, cleanliness </w:t>
      </w:r>
      <w:r w:rsidR="00133701">
        <w:t>and</w:t>
      </w:r>
      <w:r w:rsidR="00133701" w:rsidRPr="0053467D">
        <w:t xml:space="preserve"> </w:t>
      </w:r>
      <w:r w:rsidRPr="0053467D">
        <w:t>tidiness of their rooms</w:t>
      </w:r>
      <w:r>
        <w:t>,</w:t>
      </w:r>
      <w:r w:rsidRPr="0053467D">
        <w:t xml:space="preserve"> including the common kitchen. </w:t>
      </w:r>
      <w:r>
        <w:t xml:space="preserve">The </w:t>
      </w:r>
      <w:r w:rsidR="00317B95">
        <w:t>R</w:t>
      </w:r>
      <w:r>
        <w:t>esident</w:t>
      </w:r>
      <w:r w:rsidRPr="0053467D">
        <w:t xml:space="preserve"> must wash all the dishes once </w:t>
      </w:r>
      <w:r w:rsidR="00317B95">
        <w:t>she</w:t>
      </w:r>
      <w:r w:rsidRPr="0053467D">
        <w:t xml:space="preserve"> </w:t>
      </w:r>
      <w:r w:rsidR="00A625F8">
        <w:t>finishes</w:t>
      </w:r>
      <w:r w:rsidR="00A625F8" w:rsidRPr="0053467D">
        <w:t xml:space="preserve"> </w:t>
      </w:r>
      <w:r w:rsidRPr="0053467D">
        <w:t>cooking in the kitchen</w:t>
      </w:r>
      <w:r>
        <w:t>.</w:t>
      </w:r>
    </w:p>
    <w:p ns2:paraId="66BF1120" ns2:textId="77777777" w:rsidR="0053467D" w:rsidRDefault="0053467D" w:rsidP="0053467D">
      <w:pPr>
        <w:pStyle w:val="ListParagraph"/>
        <w:spacing w:before="0" w:after="0"/>
        <w:ind w:left="360"/>
        <w:jc w:val="both"/>
      </w:pPr>
    </w:p>
    <w:p ns2:paraId="4B00E5B8" ns2:textId="77777777" w:rsidR="0053467D" w:rsidRDefault="0053467D" w:rsidP="005763EE">
      <w:pPr>
        <w:pStyle w:val="ListParagraph"/>
        <w:numPr>
          <w:ilvl w:val="1"/>
          <w:numId w:val="6"/>
        </w:numPr>
        <w:spacing w:line="360" w:lineRule="auto" w:before="240" w:after="240"/>
        <w:ind w:left="426" w:hanging="426"/>
        <w:jc w:val="both"/>
      </w:pPr>
      <w:r w:rsidRPr="0053467D">
        <w:t>All fans, lights &amp; electrical appliances must be switched off when not in use or when leaving the room. (</w:t>
      </w:r>
      <w:r w:rsidRPr="0053467D">
        <w:rPr>
          <w:b/>
          <w:bCs/>
        </w:rPr>
        <w:t>Do not use fans to dry wet clothes</w:t>
      </w:r>
      <w:r w:rsidRPr="0053467D">
        <w:t>).</w:t>
      </w:r>
    </w:p>
    <w:p ns2:paraId="7C79AFAA" ns2:textId="77777777" w:rsidR="0053467D" w:rsidRDefault="0053467D" w:rsidP="0053467D">
      <w:pPr>
        <w:pStyle w:val="ListParagraph"/>
        <w:spacing w:before="0" w:after="0"/>
        <w:jc w:val="both"/>
      </w:pPr>
    </w:p>
    <w:p ns2:paraId="6354F535" ns2:textId="77777777" w:rsidR="0053467D" w:rsidRDefault="0053467D" w:rsidP="005763EE">
      <w:pPr>
        <w:pStyle w:val="ListParagraph"/>
        <w:numPr>
          <w:ilvl w:val="1"/>
          <w:numId w:val="6"/>
        </w:numPr>
        <w:spacing w:line="360" w:lineRule="auto" w:before="240" w:after="240"/>
        <w:ind w:left="426" w:hanging="426"/>
        <w:jc w:val="both"/>
      </w:pPr>
      <w:r>
        <w:t>The Resident shall not use any cooking and heating appliances (</w:t>
      </w:r>
      <w:r w:rsidRPr="0053467D">
        <w:t>Hot plates, Infrared cookers, Induction cookers and Heaters</w:t>
      </w:r>
      <w:r>
        <w:t xml:space="preserve">) inside the Hostel Rooms and shall be used only in common kitchens. However, the Resident is allowed to use </w:t>
      </w:r>
      <w:r w:rsidR="00317B95">
        <w:t>an</w:t>
      </w:r>
      <w:r>
        <w:t xml:space="preserve"> electric kettle inside the Hostel Room subject to </w:t>
      </w:r>
      <w:proofErr w:type="gramStart"/>
      <w:r>
        <w:t>obtaining</w:t>
      </w:r>
      <w:proofErr w:type="gramEnd"/>
      <w:r>
        <w:t xml:space="preserve"> prior approval from the </w:t>
      </w:r>
      <w:r w:rsidR="007C5507">
        <w:t>Hostel Warden</w:t>
      </w:r>
      <w:r>
        <w:t>.</w:t>
      </w:r>
    </w:p>
    <w:p ns2:paraId="4D4FD42F" ns2:textId="77777777" w:rsidR="0053467D" w:rsidRDefault="0053467D" w:rsidP="0053467D">
      <w:pPr>
        <w:pStyle w:val="ListParagraph"/>
        <w:spacing w:before="0" w:after="0"/>
        <w:jc w:val="both"/>
      </w:pPr>
    </w:p>
    <w:p ns2:paraId="0A8BF86D" ns2:textId="799556B2" w:rsidR="0053467D" w:rsidRDefault="008757CD" w:rsidP="005763EE">
      <w:pPr>
        <w:pStyle w:val="ListParagraph"/>
        <w:numPr>
          <w:ilvl w:val="1"/>
          <w:numId w:val="6"/>
        </w:numPr>
        <w:spacing w:line="360" w:lineRule="auto" w:before="240" w:after="240"/>
        <w:ind w:left="426" w:hanging="426"/>
        <w:jc w:val="both"/>
      </w:pPr>
      <w:r w:rsidRPr="008757CD">
        <w:t xml:space="preserve">Use of water heaters is strictly prohibited within the Hostel and Hostel Rooms. A serious or repeated breach of this rule may result in termination of the Resident's accommodation in accordance with Clause </w:t>
      </w:r>
      <w:r>
        <w:fldChar w:fldCharType="begin"/>
      </w:r>
      <w:r>
        <w:instrText xml:space="preserve"> REF _Ref237860909 \r \h </w:instrText>
      </w:r>
      <w:r>
        <w:fldChar w:fldCharType="separate"/>
      </w:r>
      <w:r>
        <w:t>7.5</w:t>
      </w:r>
      <w:r>
        <w:fldChar w:fldCharType="end"/>
      </w:r>
      <w:r w:rsidRPr="008757CD">
        <w:t xml:space="preserve"> of the Hostel Accommodation Agreement. Any loss or damage caused by such breach may be recovered from the Resident in accordance with the Agreement</w:t>
      </w:r>
      <w:r w:rsidR="0053467D">
        <w:t xml:space="preserve">. </w:t>
      </w:r>
    </w:p>
    <w:p ns2:paraId="36C62FE9" ns2:textId="77777777" w:rsidR="0053467D" w:rsidRDefault="0053467D" w:rsidP="0053467D">
      <w:pPr>
        <w:pStyle w:val="ListParagraph"/>
        <w:spacing w:before="0" w:after="0"/>
        <w:jc w:val="both"/>
      </w:pPr>
    </w:p>
    <w:p ns2:paraId="6C28CDF7" ns2:textId="57A8DCDD" w:rsidR="0053467D" w:rsidRDefault="00250103" w:rsidP="005763EE">
      <w:pPr>
        <w:pStyle w:val="ListParagraph"/>
        <w:numPr>
          <w:ilvl w:val="1"/>
          <w:numId w:val="6"/>
        </w:numPr>
        <w:spacing w:line="360" w:lineRule="auto" w:before="240" w:after="240"/>
        <w:ind w:left="426" w:hanging="426"/>
        <w:jc w:val="both"/>
      </w:pPr>
      <w:r w:rsidRPr="00250103">
        <w:t xml:space="preserve">Where Allocated Accommodation provided on a sharing basis is not fully occupied (2 or 3 </w:t>
      </w:r>
      <w:proofErr w:type="gramStart"/>
      <w:r w:rsidRPr="00250103">
        <w:t>persons</w:t>
      </w:r>
      <w:proofErr w:type="gramEnd"/>
      <w:r w:rsidRPr="00250103">
        <w:t xml:space="preserve"> based on capacity), the Resident shall not use any unallocated beds, tables, cupboards or racks</w:t>
      </w:r>
      <w:r w:rsidR="0053467D" w:rsidRPr="0053467D">
        <w:t xml:space="preserve">. The </w:t>
      </w:r>
      <w:r w:rsidR="001F6D14">
        <w:t xml:space="preserve">Resident shall ensure that the </w:t>
      </w:r>
      <w:r w:rsidR="0053467D" w:rsidRPr="0053467D">
        <w:t xml:space="preserve">room </w:t>
      </w:r>
      <w:proofErr w:type="gramStart"/>
      <w:r w:rsidR="001F6D14">
        <w:t>is</w:t>
      </w:r>
      <w:r w:rsidR="0053467D" w:rsidRPr="0053467D">
        <w:t xml:space="preserve"> clean and tidy</w:t>
      </w:r>
      <w:r w:rsidR="001F6D14">
        <w:t xml:space="preserve"> at all </w:t>
      </w:r>
      <w:r w:rsidR="00133701">
        <w:t>times</w:t>
      </w:r>
      <w:proofErr w:type="gramEnd"/>
      <w:r w:rsidR="001F6D14">
        <w:t xml:space="preserve"> and</w:t>
      </w:r>
      <w:r w:rsidR="0053467D" w:rsidRPr="0053467D">
        <w:t xml:space="preserve"> when </w:t>
      </w:r>
      <w:proofErr w:type="gramStart"/>
      <w:r w:rsidR="0053467D" w:rsidRPr="0053467D">
        <w:t>display</w:t>
      </w:r>
      <w:r w:rsidR="001F6D14">
        <w:t>ing</w:t>
      </w:r>
      <w:proofErr w:type="gramEnd"/>
      <w:r w:rsidR="0053467D" w:rsidRPr="0053467D">
        <w:t xml:space="preserve"> to new residents.</w:t>
      </w:r>
    </w:p>
    <w:p ns2:paraId="74727224" ns2:textId="77777777" w:rsidR="0053467D" w:rsidRDefault="0053467D" w:rsidP="0053467D">
      <w:pPr>
        <w:pStyle w:val="ListParagraph"/>
        <w:spacing w:before="0" w:after="0"/>
        <w:jc w:val="both"/>
      </w:pPr>
    </w:p>
    <w:p ns2:paraId="6591C131" ns2:textId="5A0BE8B4" w:rsidR="0053467D" w:rsidRDefault="0053467D" w:rsidP="005763EE">
      <w:pPr>
        <w:pStyle w:val="ListParagraph"/>
        <w:numPr>
          <w:ilvl w:val="1"/>
          <w:numId w:val="6"/>
        </w:numPr>
        <w:spacing w:line="360" w:lineRule="auto" w:before="240" w:after="240"/>
        <w:ind w:left="426" w:hanging="426"/>
        <w:jc w:val="both"/>
      </w:pPr>
      <w:r w:rsidRPr="0053467D">
        <w:t xml:space="preserve">The </w:t>
      </w:r>
      <w:r>
        <w:t>R</w:t>
      </w:r>
      <w:r w:rsidRPr="0053467D">
        <w:t>esidents should dispose</w:t>
      </w:r>
      <w:r w:rsidR="001F6D14">
        <w:t xml:space="preserve"> of</w:t>
      </w:r>
      <w:r w:rsidRPr="0053467D">
        <w:t xml:space="preserve"> garbage</w:t>
      </w:r>
      <w:r>
        <w:t>,</w:t>
      </w:r>
      <w:r w:rsidRPr="0053467D">
        <w:t xml:space="preserve"> including waste food, polythene, paper and sanitary napkins </w:t>
      </w:r>
      <w:r w:rsidR="00317B95">
        <w:t>into</w:t>
      </w:r>
      <w:r w:rsidRPr="0053467D">
        <w:t xml:space="preserve"> the respective bins </w:t>
      </w:r>
      <w:r>
        <w:t>placed</w:t>
      </w:r>
      <w:r w:rsidRPr="0053467D">
        <w:t xml:space="preserve"> </w:t>
      </w:r>
      <w:r w:rsidR="00317B95">
        <w:t>on</w:t>
      </w:r>
      <w:r w:rsidRPr="0053467D">
        <w:t xml:space="preserve"> the </w:t>
      </w:r>
      <w:r w:rsidR="00317B95">
        <w:t>H</w:t>
      </w:r>
      <w:r w:rsidRPr="0053467D">
        <w:t xml:space="preserve">ostel premises. (Please contact the </w:t>
      </w:r>
      <w:r w:rsidR="007C5507">
        <w:t>Hostel Warden</w:t>
      </w:r>
      <w:r w:rsidRPr="0053467D">
        <w:t xml:space="preserve"> regarding any clarification on the above)</w:t>
      </w:r>
      <w:r>
        <w:t xml:space="preserve">. Should there be a block of the drainage pipes due to </w:t>
      </w:r>
      <w:r w:rsidR="00317B95">
        <w:t xml:space="preserve">the </w:t>
      </w:r>
      <w:r>
        <w:t>negligent dispos</w:t>
      </w:r>
      <w:r w:rsidR="00317B95">
        <w:t>al</w:t>
      </w:r>
      <w:r>
        <w:t xml:space="preserve"> of sanitary napkins by Resident(s), the relevant Resident(s) shall reimburse </w:t>
      </w:r>
      <w:r w:rsidR="008757CD" w:rsidRPr="008757CD">
        <w:t>reasonable repair cost plus the applicable administration fee under the Agreement</w:t>
      </w:r>
      <w:r>
        <w:t xml:space="preserve">. </w:t>
      </w:r>
    </w:p>
    <w:p ns2:paraId="23AD6738" ns2:textId="77777777" w:rsidR="0053467D" w:rsidRDefault="0053467D" w:rsidP="0053467D">
      <w:pPr>
        <w:pStyle w:val="ListParagraph"/>
        <w:spacing w:before="0" w:after="0"/>
        <w:jc w:val="both"/>
      </w:pPr>
    </w:p>
    <w:p ns2:paraId="4E5D90D5" ns2:textId="7D2CA465" w:rsidR="0053467D" w:rsidRDefault="001F6D14" w:rsidP="005763EE">
      <w:pPr>
        <w:pStyle w:val="ListParagraph"/>
        <w:numPr>
          <w:ilvl w:val="1"/>
          <w:numId w:val="6"/>
        </w:numPr>
        <w:spacing w:line="360" w:lineRule="auto" w:before="240" w:after="240"/>
        <w:ind w:left="426" w:hanging="426"/>
        <w:jc w:val="both"/>
      </w:pPr>
      <w:r>
        <w:t xml:space="preserve">The Resident is responsible for the proper care of the </w:t>
      </w:r>
      <w:r w:rsidR="00D53C01">
        <w:t>items/</w:t>
      </w:r>
      <w:r>
        <w:t>equipment and facilities provided inside the Hostel Room and common kitchen. In case of any</w:t>
      </w:r>
      <w:r w:rsidR="0053467D" w:rsidRPr="0053467D">
        <w:t xml:space="preserve"> loss/damage to any </w:t>
      </w:r>
      <w:r w:rsidR="0053467D">
        <w:t xml:space="preserve">Hostel Room </w:t>
      </w:r>
      <w:r w:rsidR="00317B95">
        <w:t xml:space="preserve">caused </w:t>
      </w:r>
      <w:r w:rsidR="0053467D">
        <w:t xml:space="preserve">by the </w:t>
      </w:r>
      <w:r w:rsidR="0053467D">
        <w:lastRenderedPageBreak/>
        <w:t>Resident</w:t>
      </w:r>
      <w:r>
        <w:t>, the Proprietor has the right to claim the rectification cost of the loss/damage from the Resident</w:t>
      </w:r>
      <w:r w:rsidR="0053467D" w:rsidRPr="0053467D">
        <w:t xml:space="preserve">. </w:t>
      </w:r>
      <w:r>
        <w:t>T</w:t>
      </w:r>
      <w:r w:rsidR="0053467D">
        <w:t xml:space="preserve">he Resident shall reimburse </w:t>
      </w:r>
      <w:r w:rsidR="005763EE" w:rsidRPr="005763EE">
        <w:t>reasonable repair cost plus the applicable administration fee under the Agreement</w:t>
      </w:r>
      <w:r w:rsidR="0053467D">
        <w:t xml:space="preserve"> to rectify the damage. </w:t>
      </w:r>
    </w:p>
    <w:p ns2:paraId="768A0BC6" ns2:textId="77777777" w:rsidR="001F6D14" w:rsidRDefault="001F6D14" w:rsidP="00133701">
      <w:pPr>
        <w:pStyle w:val="ListParagraph"/>
        <w:spacing w:before="0" w:after="0"/>
      </w:pPr>
    </w:p>
    <w:p ns2:paraId="00096FA0" ns2:textId="679F1302" w:rsidR="0053467D" w:rsidRDefault="005763EE" w:rsidP="00473690">
      <w:pPr>
        <w:pStyle w:val="ListParagraph"/>
        <w:numPr>
          <w:ilvl w:val="1"/>
          <w:numId w:val="6"/>
        </w:numPr>
        <w:spacing w:line="360" w:lineRule="auto" w:before="240" w:after="240"/>
        <w:ind w:left="426" w:hanging="426"/>
        <w:jc w:val="both"/>
      </w:pPr>
      <w:r>
        <w:t>Where loss or damage occurs to a shared Hostel Room, common area or shared item, the Proprietor may recover the reasonable rectification cost from the Resident or Residents whose responsibility for such loss or damage is reasonably established. Where damage is jointly caused by more than one Resident, the reasonable cost may be apportioned between the responsible Residents.</w:t>
      </w:r>
    </w:p>
    <w:p ns2:paraId="050BEC26" ns2:textId="77777777" w:rsidR="0053467D" w:rsidRDefault="0053467D" w:rsidP="0053467D">
      <w:pPr>
        <w:pStyle w:val="ListParagraph"/>
        <w:spacing w:before="0" w:after="0"/>
        <w:ind w:left="360"/>
        <w:jc w:val="both"/>
      </w:pPr>
    </w:p>
    <w:p ns2:paraId="356F28ED" ns2:textId="2B7962D8" w:rsidR="0053467D" w:rsidRDefault="0053467D">
      <w:pPr>
        <w:pStyle w:val="ListParagraph"/>
        <w:keepNext/>
        <w:numPr>
          <w:ilvl w:val="0"/>
          <w:numId w:val="6"/>
        </w:numPr>
        <w:spacing w:line="360" w:lineRule="auto" w:before="360" w:after="240"/>
        <w:ind w:left="360"/>
        <w:jc w:val="both"/>
        <w:rPr>
          <w:b/>
          <w:bCs/>
        </w:rPr>
      </w:pPr>
      <w:r w:rsidRPr="0053467D">
        <w:rPr>
          <w:b/>
          <w:bCs/>
        </w:rPr>
        <w:t>Security of Person</w:t>
      </w:r>
      <w:r w:rsidR="005763EE">
        <w:rPr>
          <w:b/>
          <w:bCs/>
        </w:rPr>
        <w:t>al</w:t>
      </w:r>
      <w:r w:rsidRPr="0053467D">
        <w:rPr>
          <w:b/>
          <w:bCs/>
        </w:rPr>
        <w:t xml:space="preserve"> Items</w:t>
      </w:r>
    </w:p>
    <w:p ns2:paraId="0481D94C" ns2:textId="77777777" w:rsidR="0053467D" w:rsidRDefault="0053467D" w:rsidP="0053467D">
      <w:pPr>
        <w:pStyle w:val="ListParagraph"/>
        <w:spacing w:before="0" w:after="0"/>
        <w:ind w:left="360"/>
        <w:jc w:val="both"/>
        <w:rPr>
          <w:b/>
          <w:bCs/>
        </w:rPr>
      </w:pPr>
    </w:p>
    <w:p ns2:paraId="254619BD" ns2:textId="1476E430" w:rsidR="0053467D" w:rsidRDefault="00000000" w:rsidP="005763EE">
      <w:pPr>
        <w:pStyle w:val="ListParagraph"/>
        <w:numPr>
          <w:ilvl w:val="1"/>
          <w:numId w:val="6"/>
        </w:numPr>
        <w:spacing w:line="360" w:lineRule="auto" w:before="240" w:after="240"/>
        <w:ind w:left="426" w:hanging="426"/>
        <w:jc w:val="both"/>
      </w:pPr>
      <w:r>
        <w:t xml:space="preserve">The </w:t>
      </w:r>
      <w:r w:rsidRPr="0053467D">
        <w:t xml:space="preserve">Residents are </w:t>
      </w:r>
      <w:r>
        <w:t xml:space="preserve">fully </w:t>
      </w:r>
      <w:r w:rsidRPr="0053467D">
        <w:t xml:space="preserve">responsible for </w:t>
      </w:r>
      <w:proofErr w:type="gramStart"/>
      <w:r w:rsidRPr="0053467D">
        <w:t>all</w:t>
      </w:r>
      <w:r>
        <w:t xml:space="preserve"> of</w:t>
      </w:r>
      <w:proofErr w:type="gramEnd"/>
      <w:r w:rsidRPr="0053467D">
        <w:t xml:space="preserve"> their personal belongings </w:t>
      </w:r>
      <w:r>
        <w:t xml:space="preserve">and </w:t>
      </w:r>
      <w:r w:rsidRPr="0053467D">
        <w:t xml:space="preserve">valuable items </w:t>
      </w:r>
      <w:r>
        <w:t>such as</w:t>
      </w:r>
      <w:r w:rsidRPr="0053467D">
        <w:t xml:space="preserve"> mobile phones,</w:t>
      </w:r>
      <w:r>
        <w:t xml:space="preserve"> </w:t>
      </w:r>
      <w:r w:rsidRPr="0053467D">
        <w:t>laptops, watches, money</w:t>
      </w:r>
      <w:r>
        <w:t xml:space="preserve">, </w:t>
      </w:r>
      <w:proofErr w:type="spellStart"/>
      <w:r>
        <w:t>jewellery</w:t>
      </w:r>
      <w:proofErr w:type="spellEnd"/>
      <w:r w:rsidRPr="0053467D">
        <w:t xml:space="preserve"> etc</w:t>
      </w:r>
      <w:r>
        <w:t>. The Residents shall</w:t>
      </w:r>
      <w:r w:rsidRPr="0053467D">
        <w:t xml:space="preserve"> ensure that </w:t>
      </w:r>
      <w:r>
        <w:t xml:space="preserve">the </w:t>
      </w:r>
      <w:r w:rsidRPr="0053467D">
        <w:t>door</w:t>
      </w:r>
      <w:r>
        <w:t>s</w:t>
      </w:r>
      <w:r w:rsidRPr="0053467D">
        <w:t xml:space="preserve"> and windows of </w:t>
      </w:r>
      <w:r>
        <w:t xml:space="preserve">the </w:t>
      </w:r>
      <w:r w:rsidR="005763EE" w:rsidRPr="005763EE">
        <w:t>Allocated Accommodation</w:t>
      </w:r>
      <w:r>
        <w:t xml:space="preserve"> are</w:t>
      </w:r>
      <w:r w:rsidRPr="0053467D">
        <w:t xml:space="preserve"> </w:t>
      </w:r>
      <w:r>
        <w:t xml:space="preserve">properly </w:t>
      </w:r>
      <w:r w:rsidRPr="0053467D">
        <w:t xml:space="preserve">closed. </w:t>
      </w:r>
      <w:r w:rsidR="003A652F" w:rsidRPr="003A652F">
        <w:t>The Proprietor, the Proprietor’s Representative,</w:t>
      </w:r>
      <w:r>
        <w:t xml:space="preserve"> and the Hostel Warden may provide reasonable assistance to the Resident to find any lost item. However, t</w:t>
      </w:r>
      <w:r w:rsidRPr="0053467D">
        <w:t xml:space="preserve">he </w:t>
      </w:r>
      <w:r>
        <w:t xml:space="preserve">Proprietor, the </w:t>
      </w:r>
      <w:r w:rsidR="003A652F" w:rsidRPr="003A652F">
        <w:t xml:space="preserve">Proprietor’s Representative, the </w:t>
      </w:r>
      <w:r>
        <w:t xml:space="preserve">Hostel Warden, or any other person working </w:t>
      </w:r>
      <w:proofErr w:type="gramStart"/>
      <w:r>
        <w:t>in</w:t>
      </w:r>
      <w:proofErr w:type="gramEnd"/>
      <w:r>
        <w:t xml:space="preserve"> the Hostel premises cannot be held</w:t>
      </w:r>
      <w:r w:rsidRPr="0053467D">
        <w:t xml:space="preserve"> responsible </w:t>
      </w:r>
      <w:r>
        <w:t xml:space="preserve">by the Resident </w:t>
      </w:r>
      <w:r w:rsidRPr="0053467D">
        <w:t xml:space="preserve">for </w:t>
      </w:r>
      <w:r>
        <w:t xml:space="preserve">the </w:t>
      </w:r>
      <w:r w:rsidRPr="0053467D">
        <w:t>loss of personal items.</w:t>
      </w:r>
      <w:r>
        <w:t xml:space="preserve"> Accordingly, the risk of loss, theft or damage to the Resident’s personal belongings shall be borne by the Resident and not by the Proprietor, except to the extent that such liability cannot lawfully be excluded.</w:t>
      </w:r>
    </w:p>
    <w:p ns2:paraId="53B9414B" ns2:textId="77777777" w:rsidR="003C3CFC" w:rsidRDefault="003C3CFC" w:rsidP="003C3CFC">
      <w:pPr>
        <w:pStyle w:val="ListParagraph"/>
        <w:spacing w:before="0" w:after="0"/>
        <w:ind w:left="360"/>
        <w:jc w:val="both"/>
      </w:pPr>
    </w:p>
    <w:p ns2:paraId="03B67731" ns2:textId="3D587846" w:rsidR="0053467D" w:rsidRDefault="005763EE" w:rsidP="005763EE">
      <w:pPr>
        <w:pStyle w:val="ListParagraph"/>
        <w:numPr>
          <w:ilvl w:val="1"/>
          <w:numId w:val="6"/>
        </w:numPr>
        <w:spacing w:line="360" w:lineRule="auto" w:before="240" w:after="240"/>
        <w:ind w:left="426" w:hanging="426"/>
        <w:jc w:val="both"/>
      </w:pPr>
      <w:r>
        <w:t xml:space="preserve">Where the Proprietor has reasonable grounds to believe that a Resident has been involved in theft or other serious illegal conduct, the Proprietor may terminate the Resident's accommodation in accordance with Clause </w:t>
      </w:r>
      <w:r>
        <w:fldChar w:fldCharType="begin"/>
      </w:r>
      <w:r>
        <w:instrText xml:space="preserve"> REF _Ref237860909 \r \h </w:instrText>
      </w:r>
      <w:r>
        <w:fldChar w:fldCharType="separate"/>
      </w:r>
      <w:r>
        <w:t>7.5</w:t>
      </w:r>
      <w:r>
        <w:fldChar w:fldCharType="end"/>
      </w:r>
      <w:r>
        <w:t xml:space="preserve"> and may report the matter to the relevant authorities where appropriate. Any Security Deposit shall be dealt with in accordance with Clause </w:t>
      </w:r>
      <w:r>
        <w:fldChar w:fldCharType="begin"/>
      </w:r>
      <w:r>
        <w:instrText xml:space="preserve"> REF _Ref150410530 \r \h </w:instrText>
      </w:r>
      <w:r>
        <w:fldChar w:fldCharType="separate"/>
      </w:r>
      <w:r>
        <w:t>4.0</w:t>
      </w:r>
      <w:r>
        <w:fldChar w:fldCharType="end"/>
      </w:r>
      <w:r>
        <w:t xml:space="preserve"> of the Agreement and shall not be automatically forfeited solely by reason of termination.</w:t>
      </w:r>
    </w:p>
    <w:p ns2:paraId="088B8C12" ns2:textId="77777777" w:rsidR="0053467D" w:rsidRDefault="0053467D" w:rsidP="0053467D">
      <w:pPr>
        <w:pStyle w:val="ListParagraph"/>
        <w:spacing w:before="0" w:after="0"/>
        <w:ind w:left="360"/>
        <w:jc w:val="both"/>
      </w:pPr>
    </w:p>
    <w:p ns2:paraId="6C8943E3" ns2:textId="0E83CA4A" w:rsidR="0053467D" w:rsidRDefault="00250103" w:rsidP="005763EE">
      <w:pPr>
        <w:pStyle w:val="ListParagraph"/>
        <w:numPr>
          <w:ilvl w:val="1"/>
          <w:numId w:val="6"/>
        </w:numPr>
        <w:spacing w:line="360" w:lineRule="auto" w:before="240" w:after="240"/>
        <w:ind w:left="426" w:hanging="426"/>
        <w:jc w:val="both"/>
      </w:pPr>
      <w:r w:rsidRPr="00250103">
        <w:t>If the Resident damages or misplaces a smart card or key, the Resident shall pay the following replacement charge</w:t>
      </w:r>
      <w:r w:rsidR="0053467D">
        <w:t>:</w:t>
      </w:r>
    </w:p>
    <w:p ns2:paraId="68FE41E4" ns2:textId="77777777" w:rsidR="0053467D" w:rsidRDefault="0053467D" w:rsidP="0053467D">
      <w:pPr>
        <w:pStyle w:val="ListParagraph"/>
        <w:spacing w:before="0" w:after="0"/>
        <w:jc w:val="both"/>
      </w:pPr>
    </w:p>
    <w:p ns2:paraId="7D32AD5A" ns2:textId="1DAEBDC7" w:rsidR="0053467D" w:rsidRDefault="005763EE">
      <w:pPr>
        <w:pStyle w:val="ListParagraph"/>
        <w:numPr>
          <w:ilvl w:val="0"/>
          <w:numId w:val="7"/>
        </w:numPr>
        <w:spacing w:line="360" w:lineRule="auto" w:before="240" w:after="240"/>
        <w:ind w:left="1080"/>
        <w:jc w:val="both"/>
      </w:pPr>
      <w:r>
        <w:t>Smart Card</w:t>
      </w:r>
      <w:r w:rsidR="0053467D">
        <w:t xml:space="preserve"> – </w:t>
      </w:r>
      <w:r w:rsidR="00195FB4">
        <w:t>3</w:t>
      </w:r>
      <w:r w:rsidR="0053467D">
        <w:t>,</w:t>
      </w:r>
      <w:r w:rsidR="00195FB4">
        <w:t xml:space="preserve">000 </w:t>
      </w:r>
      <w:r w:rsidR="0053467D">
        <w:t>rupees;</w:t>
      </w:r>
    </w:p>
    <w:p ns2:paraId="1C315A9F" ns2:textId="298E7B96" w:rsidR="0053467D" w:rsidRDefault="0053467D">
      <w:pPr>
        <w:pStyle w:val="ListParagraph"/>
        <w:numPr>
          <w:ilvl w:val="0"/>
          <w:numId w:val="7"/>
        </w:numPr>
        <w:spacing w:line="360" w:lineRule="auto" w:before="240" w:after="240"/>
        <w:ind w:left="1080"/>
        <w:jc w:val="both"/>
      </w:pPr>
      <w:r>
        <w:t xml:space="preserve">Key of the Toilet Door – </w:t>
      </w:r>
      <w:r w:rsidR="00195FB4">
        <w:t>2</w:t>
      </w:r>
      <w:r>
        <w:t>,000 rupees;</w:t>
      </w:r>
    </w:p>
    <w:p ns2:paraId="2C6E423B" ns2:textId="5A27ED9A" w:rsidR="0053467D" w:rsidRDefault="0053467D">
      <w:pPr>
        <w:pStyle w:val="ListParagraph"/>
        <w:numPr>
          <w:ilvl w:val="0"/>
          <w:numId w:val="7"/>
        </w:numPr>
        <w:spacing w:line="360" w:lineRule="auto" w:before="240" w:after="240"/>
        <w:ind w:left="1080"/>
        <w:jc w:val="both"/>
      </w:pPr>
      <w:r>
        <w:t xml:space="preserve">Key of the Cupboard Door – </w:t>
      </w:r>
      <w:r w:rsidR="00195FB4">
        <w:t>2</w:t>
      </w:r>
      <w:r>
        <w:t>,000 rupees.</w:t>
      </w:r>
    </w:p>
    <w:p ns2:paraId="1CEF9B51" ns2:textId="77777777" w:rsidR="0053467D" w:rsidRDefault="0053467D" w:rsidP="0053467D">
      <w:pPr>
        <w:pStyle w:val="ListParagraph"/>
        <w:spacing w:before="0" w:after="0"/>
        <w:ind w:left="360"/>
        <w:jc w:val="both"/>
      </w:pPr>
    </w:p>
    <w:p ns2:paraId="2F2629A6" ns2:textId="4D9C9B8B" w:rsidR="0053467D" w:rsidRDefault="00250103" w:rsidP="005763EE">
      <w:pPr>
        <w:pStyle w:val="ListParagraph"/>
        <w:numPr>
          <w:ilvl w:val="1"/>
          <w:numId w:val="6"/>
        </w:numPr>
        <w:spacing w:line="360" w:lineRule="auto" w:before="240" w:after="240"/>
        <w:ind w:left="426" w:hanging="426"/>
        <w:jc w:val="both"/>
      </w:pPr>
      <w:r w:rsidRPr="00250103">
        <w:t>Visitors, including parents, may enter the Hostel or Hostel Room only with the prior permission of the Hostel Warden</w:t>
      </w:r>
      <w:r w:rsidR="0053467D" w:rsidRPr="0053467D">
        <w:t>.</w:t>
      </w:r>
      <w:r w:rsidR="0053467D">
        <w:t xml:space="preserve"> </w:t>
      </w:r>
    </w:p>
    <w:p ns2:paraId="66189A1F" ns2:textId="77777777" w:rsidR="0053467D" w:rsidRDefault="0053467D" w:rsidP="0053467D">
      <w:pPr>
        <w:pStyle w:val="ListParagraph"/>
        <w:spacing w:before="0" w:after="0"/>
        <w:ind w:left="360"/>
        <w:jc w:val="both"/>
      </w:pPr>
    </w:p>
    <w:p ns2:paraId="58DD88C7" ns2:textId="77777777" w:rsidR="0053467D" w:rsidRDefault="0053467D" w:rsidP="005763EE">
      <w:pPr>
        <w:pStyle w:val="ListParagraph"/>
        <w:numPr>
          <w:ilvl w:val="1"/>
          <w:numId w:val="6"/>
        </w:numPr>
        <w:spacing w:line="360" w:lineRule="auto" w:before="240" w:after="240"/>
        <w:ind w:left="426" w:hanging="426"/>
        <w:jc w:val="both"/>
      </w:pPr>
      <w:r>
        <w:t xml:space="preserve">No visitors are allowed to stay overnight without any permission from the </w:t>
      </w:r>
      <w:r w:rsidR="007C5507">
        <w:t>Hostel Warden</w:t>
      </w:r>
      <w:r>
        <w:t>.</w:t>
      </w:r>
      <w:r w:rsidR="003C3CFC">
        <w:t xml:space="preserve"> </w:t>
      </w:r>
    </w:p>
    <w:p ns2:paraId="45D51B40" ns2:textId="77777777" w:rsidR="0053467D" w:rsidRDefault="0053467D" w:rsidP="0053467D">
      <w:pPr>
        <w:pStyle w:val="ListParagraph"/>
        <w:spacing w:before="0" w:after="0"/>
      </w:pPr>
    </w:p>
    <w:p ns2:paraId="1B8341BD" ns2:textId="77777777" w:rsidR="0053467D" w:rsidRDefault="0053467D" w:rsidP="0053467D">
      <w:pPr>
        <w:spacing w:before="0" w:after="0"/>
        <w:jc w:val="both"/>
        <w:sectPr w:rsidR="0053467D" w:rsidSect="0053467D">
          <w:pgSz w:w="11906" w:h="16838" w:code="9"/>
          <w:pgMar w:top="2098" w:right="1757" w:bottom="1417" w:left="1757" w:header="567" w:footer="454" w:gutter="0"/>
          <w:pgBorders>
            <w:bottom w:val="single" w:sz="18" w:space="1" w:color="auto"/>
          </w:pgBorders>
          <w:cols w:space="708"/>
          <w:titlePg/>
          <w:docGrid w:linePitch="360"/>
        </w:sectPr>
      </w:pPr>
    </w:p>
    <w:p ns2:paraId="157DC12F" ns2:textId="2449C928" w:rsidR="0053467D" w:rsidRDefault="0053467D" w:rsidP="0053467D">
      <w:pPr>
        <w:keepNext/>
        <w:spacing w:line="360" w:lineRule="auto" w:before="360" w:after="240"/>
        <w:jc w:val="center"/>
        <w:rPr>
          <w:b/>
          <w:bCs/>
          <w:sz w:val="24"/>
          <w:szCs w:val="24"/>
        </w:rPr>
      </w:pPr>
      <w:r w:rsidRPr="0053467D">
        <w:rPr>
          <w:b/>
          <w:bCs/>
          <w:sz w:val="24"/>
          <w:szCs w:val="24"/>
        </w:rPr>
        <w:lastRenderedPageBreak/>
        <w:t xml:space="preserve">Appendix 2 – </w:t>
      </w:r>
      <w:r w:rsidR="005763EE" w:rsidRPr="005763EE">
        <w:rPr>
          <w:b/>
          <w:bCs/>
          <w:sz w:val="24"/>
          <w:szCs w:val="24"/>
        </w:rPr>
        <w:t>Inventory of Items and Facilities Provided to the Resident</w:t>
      </w:r>
    </w:p>
    <w:p ns2:paraId="5D29B2E7" ns2:textId="77777777" w:rsidR="005763EE" w:rsidRPr="005763EE" w:rsidRDefault="005763EE" w:rsidP="005763EE">
      <w:pPr>
        <w:spacing w:line="360" w:lineRule="auto" w:before="240" w:after="240"/>
      </w:pPr>
      <w:r w:rsidRPr="005763EE">
        <w:t xml:space="preserve">Resident: </w:t>
      </w:r>
      <w:r w:rsidRPr="005763EE">
        <w:rPr>
          <w:highlight w:val="yellow"/>
        </w:rPr>
        <w:t>Variable 1</w:t>
      </w:r>
    </w:p>
    <w:p ns2:paraId="23C13564" ns2:textId="77777777" w:rsidR="005763EE" w:rsidRPr="005763EE" w:rsidRDefault="005763EE" w:rsidP="005763EE">
      <w:pPr>
        <w:spacing w:line="360" w:lineRule="auto" w:before="240" w:after="240"/>
      </w:pPr>
      <w:r w:rsidRPr="005763EE">
        <w:t xml:space="preserve">Room/Bed Initially Allocated: </w:t>
      </w:r>
      <w:r w:rsidRPr="005763EE">
        <w:rPr>
          <w:highlight w:val="yellow"/>
        </w:rPr>
        <w:t>Variable 6</w:t>
      </w:r>
    </w:p>
    <w:p ns2:paraId="28A2965A" ns2:textId="4629FF44" w:rsidR="005763EE" w:rsidRPr="005763EE" w:rsidRDefault="005763EE" w:rsidP="005763EE">
      <w:pPr>
        <w:spacing w:line="360" w:lineRule="auto" w:before="240" w:after="240"/>
      </w:pPr>
      <w:r w:rsidRPr="005763EE">
        <w:t xml:space="preserve">Accommodation Start Date: </w:t>
      </w:r>
      <w:r w:rsidRPr="005763EE">
        <w:rPr>
          <w:highlight w:val="yellow"/>
        </w:rPr>
        <w:t>Variable 5</w:t>
      </w:r>
    </w:p>
    <w:tbl>
      <w:tblPr>
        <w:tblStyle w:val="TableGrid"/>
        <w:tblW w:w="0" w:type="auto"/>
        <w:tblLook w:val="04A0" w:firstRow="1" w:lastRow="0" w:firstColumn="1" w:lastColumn="0" w:noHBand="0" w:noVBand="1"/>
      </w:tblPr>
      <w:tblGrid>
        <w:gridCol w:w="579"/>
        <w:gridCol w:w="3466"/>
        <w:gridCol w:w="1118"/>
        <w:gridCol w:w="2268"/>
        <w:gridCol w:w="2197"/>
      </w:tblGrid>
      <w:tr w:rsidR="003C3CFC" ns2:paraId="1162DA5E" ns2:textId="77777777" w:rsidTr="003C3CFC">
        <w:tc>
          <w:tcPr>
            <w:tcW w:w="579" w:type="dxa"/>
            <w:shd w:val="clear" w:color="auto" w:fill="A6A6A6" w:themeFill="background1" w:themeFillShade="A6"/>
          </w:tcPr>
          <w:p ns2:paraId="19535883" ns2:textId="77777777" w:rsidR="003C3CFC" w:rsidRPr="0053467D" w:rsidRDefault="003C3CFC" w:rsidP="005763EE">
            <w:pPr>
              <w:spacing w:after="60"/>
              <w:jc w:val="center"/>
              <w:rPr>
                <w:b/>
                <w:bCs/>
              </w:rPr>
            </w:pPr>
            <w:r w:rsidRPr="0053467D">
              <w:rPr>
                <w:b/>
                <w:bCs/>
              </w:rPr>
              <w:t>SN</w:t>
            </w:r>
          </w:p>
        </w:tc>
        <w:tc>
          <w:tcPr>
            <w:tcW w:w="3466" w:type="dxa"/>
            <w:shd w:val="clear" w:color="auto" w:fill="A6A6A6" w:themeFill="background1" w:themeFillShade="A6"/>
          </w:tcPr>
          <w:p ns2:paraId="2D776498" ns2:textId="77777777" w:rsidR="003C3CFC" w:rsidRPr="0053467D" w:rsidRDefault="003C3CFC" w:rsidP="005763EE">
            <w:pPr>
              <w:spacing w:after="60"/>
              <w:jc w:val="center"/>
              <w:rPr>
                <w:b/>
                <w:bCs/>
              </w:rPr>
            </w:pPr>
            <w:r w:rsidRPr="0053467D">
              <w:rPr>
                <w:b/>
                <w:bCs/>
              </w:rPr>
              <w:t>Item</w:t>
            </w:r>
          </w:p>
        </w:tc>
        <w:tc>
          <w:tcPr>
            <w:tcW w:w="1118" w:type="dxa"/>
            <w:shd w:val="clear" w:color="auto" w:fill="A6A6A6" w:themeFill="background1" w:themeFillShade="A6"/>
          </w:tcPr>
          <w:p ns2:paraId="585AEE3D" ns2:textId="77777777" w:rsidR="00287E56" w:rsidRDefault="00287E56" w:rsidP="005763EE">
            <w:pPr>
              <w:spacing w:after="60"/>
              <w:jc w:val="center"/>
              <w:rPr>
                <w:b/>
                <w:bCs/>
              </w:rPr>
            </w:pPr>
            <w:r>
              <w:rPr>
                <w:b/>
                <w:bCs/>
              </w:rPr>
              <w:t>Handed over</w:t>
            </w:r>
          </w:p>
          <w:p ns2:paraId="33727DE4" ns2:textId="77777777" w:rsidR="003C3CFC" w:rsidRPr="0053467D" w:rsidRDefault="00287E56" w:rsidP="005763EE">
            <w:pPr>
              <w:spacing w:after="60"/>
              <w:jc w:val="center"/>
              <w:rPr>
                <w:b/>
                <w:bCs/>
              </w:rPr>
            </w:pPr>
            <w:r>
              <w:rPr>
                <w:b/>
                <w:bCs/>
              </w:rPr>
              <w:t>(</w:t>
            </w:r>
            <w:r w:rsidR="003C3CFC">
              <w:rPr>
                <w:b/>
                <w:bCs/>
              </w:rPr>
              <w:t>Yes/No</w:t>
            </w:r>
            <w:r>
              <w:rPr>
                <w:b/>
                <w:bCs/>
              </w:rPr>
              <w:t>)</w:t>
            </w:r>
          </w:p>
        </w:tc>
        <w:tc>
          <w:tcPr>
            <w:tcW w:w="2268" w:type="dxa"/>
            <w:shd w:val="clear" w:color="auto" w:fill="A6A6A6" w:themeFill="background1" w:themeFillShade="A6"/>
          </w:tcPr>
          <w:p ns2:paraId="4A54649A" ns2:textId="77777777" w:rsidR="003C3CFC" w:rsidRPr="0053467D" w:rsidRDefault="003C3CFC" w:rsidP="005763EE">
            <w:pPr>
              <w:spacing w:after="60"/>
              <w:jc w:val="center"/>
              <w:rPr>
                <w:b/>
                <w:bCs/>
              </w:rPr>
            </w:pPr>
            <w:r w:rsidRPr="0053467D">
              <w:rPr>
                <w:b/>
                <w:bCs/>
              </w:rPr>
              <w:t>Condition</w:t>
            </w:r>
          </w:p>
        </w:tc>
        <w:tc>
          <w:tcPr>
            <w:tcW w:w="2197" w:type="dxa"/>
            <w:shd w:val="clear" w:color="auto" w:fill="A6A6A6" w:themeFill="background1" w:themeFillShade="A6"/>
          </w:tcPr>
          <w:p ns2:paraId="22A43A72" ns2:textId="77777777" w:rsidR="003C3CFC" w:rsidRPr="0053467D" w:rsidRDefault="003C3CFC" w:rsidP="005763EE">
            <w:pPr>
              <w:spacing w:after="60"/>
              <w:jc w:val="center"/>
              <w:rPr>
                <w:b/>
                <w:bCs/>
              </w:rPr>
            </w:pPr>
            <w:r>
              <w:rPr>
                <w:b/>
                <w:bCs/>
              </w:rPr>
              <w:t xml:space="preserve">Comments by the </w:t>
            </w:r>
            <w:r w:rsidR="00287E56">
              <w:rPr>
                <w:b/>
                <w:bCs/>
              </w:rPr>
              <w:t>Resident if</w:t>
            </w:r>
            <w:r>
              <w:rPr>
                <w:b/>
                <w:bCs/>
              </w:rPr>
              <w:t xml:space="preserve"> any</w:t>
            </w:r>
          </w:p>
        </w:tc>
      </w:tr>
      <w:tr w:rsidR="003C3CFC" ns2:paraId="383BD8A8" ns2:textId="77777777">
        <w:tc>
          <w:tcPr>
            <w:tcW w:w="9628" w:type="dxa"/>
            <w:gridSpan w:val="5"/>
          </w:tcPr>
          <w:p ns2:paraId="18600F68" ns2:textId="77777777" w:rsidR="003C3CFC" w:rsidRPr="0053467D" w:rsidRDefault="003C3CFC" w:rsidP="005763EE">
            <w:pPr>
              <w:spacing w:after="60"/>
              <w:rPr>
                <w:b/>
                <w:bCs/>
                <w:u w:val="single"/>
              </w:rPr>
            </w:pPr>
            <w:r>
              <w:rPr>
                <w:b/>
                <w:bCs/>
                <w:u w:val="single"/>
              </w:rPr>
              <w:t>Items for Personal</w:t>
            </w:r>
            <w:r w:rsidRPr="0053467D">
              <w:rPr>
                <w:b/>
                <w:bCs/>
                <w:u w:val="single"/>
              </w:rPr>
              <w:t xml:space="preserve"> Use</w:t>
            </w:r>
          </w:p>
        </w:tc>
      </w:tr>
      <w:tr w:rsidR="00D86BA6" ns2:paraId="50A0853B" ns2:textId="77777777" w:rsidTr="003C3CFC">
        <w:tc>
          <w:tcPr>
            <w:tcW w:w="579" w:type="dxa"/>
          </w:tcPr>
          <w:p ns2:paraId="6AF370A2" ns2:textId="77777777" w:rsidR="00D86BA6" w:rsidRDefault="00D86BA6" w:rsidP="005763EE">
            <w:pPr>
              <w:spacing w:after="60"/>
              <w:jc w:val="center"/>
            </w:pPr>
            <w:r>
              <w:t>1</w:t>
            </w:r>
          </w:p>
        </w:tc>
        <w:tc>
          <w:tcPr>
            <w:tcW w:w="3466" w:type="dxa"/>
          </w:tcPr>
          <w:p ns2:paraId="1834DB42" ns2:textId="77777777" w:rsidR="00D86BA6" w:rsidRDefault="00D86BA6" w:rsidP="005763EE">
            <w:pPr>
              <w:spacing w:after="60"/>
            </w:pPr>
            <w:r>
              <w:t>Bed</w:t>
            </w:r>
          </w:p>
        </w:tc>
        <w:tc>
          <w:tcPr>
            <w:tcW w:w="1118" w:type="dxa"/>
          </w:tcPr>
          <w:p ns2:paraId="3ECC35BD" ns2:textId="77777777" w:rsidR="00D86BA6" w:rsidRDefault="00D86BA6" w:rsidP="005763EE">
            <w:pPr>
              <w:spacing w:after="60"/>
              <w:jc w:val="center"/>
            </w:pPr>
            <w:r>
              <w:t>Yes</w:t>
            </w:r>
          </w:p>
        </w:tc>
        <w:tc>
          <w:tcPr>
            <w:tcW w:w="2268" w:type="dxa"/>
          </w:tcPr>
          <w:p ns2:paraId="3B36676E" ns2:textId="77777777" w:rsidR="00D86BA6" w:rsidRDefault="00D86BA6" w:rsidP="005763EE">
            <w:pPr>
              <w:spacing w:after="60"/>
              <w:jc w:val="center"/>
            </w:pPr>
            <w:r>
              <w:t>Good Condition</w:t>
            </w:r>
          </w:p>
        </w:tc>
        <w:tc>
          <w:tcPr>
            <w:tcW w:w="2197" w:type="dxa"/>
          </w:tcPr>
          <w:p ns2:paraId="312AC3A6" ns2:textId="77777777" w:rsidR="00D86BA6" w:rsidRDefault="00D86BA6" w:rsidP="005763EE">
            <w:pPr>
              <w:spacing w:after="60"/>
            </w:pPr>
          </w:p>
        </w:tc>
      </w:tr>
      <w:tr w:rsidR="00D86BA6" ns2:paraId="73C4EC4C" ns2:textId="77777777" w:rsidTr="003C3CFC">
        <w:tc>
          <w:tcPr>
            <w:tcW w:w="579" w:type="dxa"/>
          </w:tcPr>
          <w:p ns2:paraId="3923FEAD" ns2:textId="77777777" w:rsidR="00D86BA6" w:rsidRDefault="00D86BA6" w:rsidP="005763EE">
            <w:pPr>
              <w:spacing w:after="60"/>
              <w:jc w:val="center"/>
            </w:pPr>
            <w:r>
              <w:t>2</w:t>
            </w:r>
          </w:p>
        </w:tc>
        <w:tc>
          <w:tcPr>
            <w:tcW w:w="3466" w:type="dxa"/>
          </w:tcPr>
          <w:p ns2:paraId="34EE0F4F" ns2:textId="77777777" w:rsidR="00D86BA6" w:rsidRDefault="00D86BA6" w:rsidP="005763EE">
            <w:pPr>
              <w:spacing w:after="60"/>
            </w:pPr>
            <w:r>
              <w:t>Mattress</w:t>
            </w:r>
          </w:p>
        </w:tc>
        <w:tc>
          <w:tcPr>
            <w:tcW w:w="1118" w:type="dxa"/>
          </w:tcPr>
          <w:p ns2:paraId="2BCE2916" ns2:textId="77777777" w:rsidR="00D86BA6" w:rsidRDefault="00D86BA6" w:rsidP="005763EE">
            <w:pPr>
              <w:spacing w:after="60"/>
              <w:jc w:val="center"/>
            </w:pPr>
            <w:r>
              <w:t>Yes</w:t>
            </w:r>
          </w:p>
        </w:tc>
        <w:tc>
          <w:tcPr>
            <w:tcW w:w="2268" w:type="dxa"/>
          </w:tcPr>
          <w:p ns2:paraId="1F0AED3D" ns2:textId="77777777" w:rsidR="00D86BA6" w:rsidRDefault="00D86BA6" w:rsidP="005763EE">
            <w:pPr>
              <w:spacing w:after="60"/>
              <w:jc w:val="center"/>
            </w:pPr>
            <w:r>
              <w:t>Good Condition</w:t>
            </w:r>
          </w:p>
        </w:tc>
        <w:tc>
          <w:tcPr>
            <w:tcW w:w="2197" w:type="dxa"/>
          </w:tcPr>
          <w:p ns2:paraId="013BF223" ns2:textId="77777777" w:rsidR="00D86BA6" w:rsidRDefault="00D86BA6" w:rsidP="005763EE">
            <w:pPr>
              <w:spacing w:after="60"/>
            </w:pPr>
          </w:p>
        </w:tc>
      </w:tr>
      <w:tr w:rsidR="00D86BA6" ns2:paraId="1CC8D416" ns2:textId="77777777" w:rsidTr="003C3CFC">
        <w:tc>
          <w:tcPr>
            <w:tcW w:w="579" w:type="dxa"/>
          </w:tcPr>
          <w:p ns2:paraId="64AA19AB" ns2:textId="77777777" w:rsidR="00D86BA6" w:rsidRDefault="00D86BA6" w:rsidP="005763EE">
            <w:pPr>
              <w:spacing w:after="60"/>
              <w:jc w:val="center"/>
            </w:pPr>
            <w:r>
              <w:t>3</w:t>
            </w:r>
          </w:p>
        </w:tc>
        <w:tc>
          <w:tcPr>
            <w:tcW w:w="3466" w:type="dxa"/>
          </w:tcPr>
          <w:p ns2:paraId="6CA79673" ns2:textId="77777777" w:rsidR="00D86BA6" w:rsidRDefault="00D86BA6" w:rsidP="005763EE">
            <w:pPr>
              <w:spacing w:after="60"/>
            </w:pPr>
            <w:r>
              <w:t>Table</w:t>
            </w:r>
          </w:p>
        </w:tc>
        <w:tc>
          <w:tcPr>
            <w:tcW w:w="1118" w:type="dxa"/>
          </w:tcPr>
          <w:p ns2:paraId="7443B81B" ns2:textId="77777777" w:rsidR="00D86BA6" w:rsidRDefault="00D86BA6" w:rsidP="005763EE">
            <w:pPr>
              <w:spacing w:after="60"/>
              <w:jc w:val="center"/>
            </w:pPr>
            <w:r>
              <w:t>Yes</w:t>
            </w:r>
          </w:p>
        </w:tc>
        <w:tc>
          <w:tcPr>
            <w:tcW w:w="2268" w:type="dxa"/>
          </w:tcPr>
          <w:p ns2:paraId="64FAC73D" ns2:textId="77777777" w:rsidR="00D86BA6" w:rsidRDefault="00D86BA6" w:rsidP="005763EE">
            <w:pPr>
              <w:spacing w:after="60"/>
              <w:jc w:val="center"/>
            </w:pPr>
            <w:r>
              <w:t>Good Condition</w:t>
            </w:r>
          </w:p>
        </w:tc>
        <w:tc>
          <w:tcPr>
            <w:tcW w:w="2197" w:type="dxa"/>
          </w:tcPr>
          <w:p ns2:paraId="03BA4A80" ns2:textId="77777777" w:rsidR="00D86BA6" w:rsidRDefault="00D86BA6" w:rsidP="005763EE">
            <w:pPr>
              <w:spacing w:after="60"/>
            </w:pPr>
          </w:p>
        </w:tc>
      </w:tr>
      <w:tr w:rsidR="00D86BA6" ns2:paraId="01F8ACDF" ns2:textId="77777777" w:rsidTr="003C3CFC">
        <w:tc>
          <w:tcPr>
            <w:tcW w:w="579" w:type="dxa"/>
          </w:tcPr>
          <w:p ns2:paraId="5F7D23AF" ns2:textId="77777777" w:rsidR="00D86BA6" w:rsidRDefault="00D86BA6" w:rsidP="005763EE">
            <w:pPr>
              <w:spacing w:after="60"/>
              <w:jc w:val="center"/>
            </w:pPr>
            <w:r>
              <w:t>4</w:t>
            </w:r>
          </w:p>
        </w:tc>
        <w:tc>
          <w:tcPr>
            <w:tcW w:w="3466" w:type="dxa"/>
          </w:tcPr>
          <w:p ns2:paraId="5ECEECA7" ns2:textId="77777777" w:rsidR="00D86BA6" w:rsidRDefault="00D86BA6" w:rsidP="005763EE">
            <w:pPr>
              <w:spacing w:after="60"/>
            </w:pPr>
            <w:r>
              <w:t>Chair</w:t>
            </w:r>
          </w:p>
        </w:tc>
        <w:tc>
          <w:tcPr>
            <w:tcW w:w="1118" w:type="dxa"/>
          </w:tcPr>
          <w:p ns2:paraId="4359BB14" ns2:textId="77777777" w:rsidR="00D86BA6" w:rsidRDefault="00D86BA6" w:rsidP="005763EE">
            <w:pPr>
              <w:spacing w:after="60"/>
              <w:jc w:val="center"/>
            </w:pPr>
            <w:r>
              <w:t>Yes</w:t>
            </w:r>
          </w:p>
        </w:tc>
        <w:tc>
          <w:tcPr>
            <w:tcW w:w="2268" w:type="dxa"/>
          </w:tcPr>
          <w:p ns2:paraId="646AC422" ns2:textId="77777777" w:rsidR="00D86BA6" w:rsidRDefault="00D86BA6" w:rsidP="005763EE">
            <w:pPr>
              <w:spacing w:after="60"/>
              <w:jc w:val="center"/>
            </w:pPr>
            <w:r>
              <w:t>Good Condition</w:t>
            </w:r>
          </w:p>
        </w:tc>
        <w:tc>
          <w:tcPr>
            <w:tcW w:w="2197" w:type="dxa"/>
          </w:tcPr>
          <w:p ns2:paraId="6EF32C55" ns2:textId="77777777" w:rsidR="00D86BA6" w:rsidRDefault="00D86BA6" w:rsidP="005763EE">
            <w:pPr>
              <w:spacing w:after="60"/>
            </w:pPr>
          </w:p>
        </w:tc>
      </w:tr>
      <w:tr w:rsidR="00D86BA6" ns2:paraId="6DB5005E" ns2:textId="77777777" w:rsidTr="003C3CFC">
        <w:tc>
          <w:tcPr>
            <w:tcW w:w="579" w:type="dxa"/>
          </w:tcPr>
          <w:p ns2:paraId="3C0CA162" ns2:textId="77777777" w:rsidR="00D86BA6" w:rsidRDefault="00D86BA6" w:rsidP="005763EE">
            <w:pPr>
              <w:spacing w:after="60"/>
              <w:jc w:val="center"/>
            </w:pPr>
            <w:r>
              <w:t>5</w:t>
            </w:r>
          </w:p>
        </w:tc>
        <w:tc>
          <w:tcPr>
            <w:tcW w:w="3466" w:type="dxa"/>
          </w:tcPr>
          <w:p ns2:paraId="4B97F330" ns2:textId="77777777" w:rsidR="00D86BA6" w:rsidRDefault="00D86BA6" w:rsidP="005763EE">
            <w:pPr>
              <w:spacing w:after="60"/>
            </w:pPr>
            <w:r>
              <w:t>Cupboard</w:t>
            </w:r>
          </w:p>
        </w:tc>
        <w:tc>
          <w:tcPr>
            <w:tcW w:w="1118" w:type="dxa"/>
          </w:tcPr>
          <w:p ns2:paraId="1F5946F7" ns2:textId="77777777" w:rsidR="00D86BA6" w:rsidRDefault="00D86BA6" w:rsidP="005763EE">
            <w:pPr>
              <w:spacing w:after="60"/>
              <w:jc w:val="center"/>
            </w:pPr>
            <w:r>
              <w:t>Yes</w:t>
            </w:r>
          </w:p>
        </w:tc>
        <w:tc>
          <w:tcPr>
            <w:tcW w:w="2268" w:type="dxa"/>
          </w:tcPr>
          <w:p ns2:paraId="3F0432FE" ns2:textId="77777777" w:rsidR="00D86BA6" w:rsidRDefault="00D86BA6" w:rsidP="005763EE">
            <w:pPr>
              <w:spacing w:after="60"/>
              <w:jc w:val="center"/>
            </w:pPr>
            <w:r>
              <w:t>Good Condition</w:t>
            </w:r>
          </w:p>
        </w:tc>
        <w:tc>
          <w:tcPr>
            <w:tcW w:w="2197" w:type="dxa"/>
          </w:tcPr>
          <w:p ns2:paraId="1F251C22" ns2:textId="77777777" w:rsidR="00D86BA6" w:rsidRDefault="00D86BA6" w:rsidP="005763EE">
            <w:pPr>
              <w:spacing w:after="60"/>
            </w:pPr>
          </w:p>
        </w:tc>
      </w:tr>
      <w:tr w:rsidR="00D86BA6" ns2:paraId="6C3D0D8E" ns2:textId="77777777" w:rsidTr="003C3CFC">
        <w:tc>
          <w:tcPr>
            <w:tcW w:w="579" w:type="dxa"/>
          </w:tcPr>
          <w:p ns2:paraId="53DC02F2" ns2:textId="77777777" w:rsidR="00D86BA6" w:rsidRDefault="00D86BA6" w:rsidP="005763EE">
            <w:pPr>
              <w:spacing w:after="60"/>
              <w:jc w:val="center"/>
            </w:pPr>
            <w:r>
              <w:t>6</w:t>
            </w:r>
          </w:p>
        </w:tc>
        <w:tc>
          <w:tcPr>
            <w:tcW w:w="3466" w:type="dxa"/>
          </w:tcPr>
          <w:p ns2:paraId="3A69CDDD" ns2:textId="77777777" w:rsidR="00D86BA6" w:rsidRDefault="00D86BA6" w:rsidP="005763EE">
            <w:pPr>
              <w:spacing w:after="60"/>
            </w:pPr>
            <w:r>
              <w:t>Smart Card</w:t>
            </w:r>
          </w:p>
        </w:tc>
        <w:tc>
          <w:tcPr>
            <w:tcW w:w="1118" w:type="dxa"/>
          </w:tcPr>
          <w:p ns2:paraId="080B69DC" ns2:textId="77777777" w:rsidR="00D86BA6" w:rsidRDefault="00D86BA6" w:rsidP="005763EE">
            <w:pPr>
              <w:spacing w:after="60"/>
              <w:jc w:val="center"/>
            </w:pPr>
            <w:r>
              <w:t>Yes</w:t>
            </w:r>
          </w:p>
        </w:tc>
        <w:tc>
          <w:tcPr>
            <w:tcW w:w="2268" w:type="dxa"/>
          </w:tcPr>
          <w:p ns2:paraId="38E8D6D8" ns2:textId="77777777" w:rsidR="00D86BA6" w:rsidRDefault="00D86BA6" w:rsidP="005763EE">
            <w:pPr>
              <w:spacing w:after="60"/>
              <w:jc w:val="center"/>
            </w:pPr>
            <w:r>
              <w:t>Good Condition</w:t>
            </w:r>
          </w:p>
        </w:tc>
        <w:tc>
          <w:tcPr>
            <w:tcW w:w="2197" w:type="dxa"/>
          </w:tcPr>
          <w:p ns2:paraId="5786DF9A" ns2:textId="77777777" w:rsidR="00D86BA6" w:rsidRDefault="00D86BA6" w:rsidP="005763EE">
            <w:pPr>
              <w:spacing w:after="60"/>
            </w:pPr>
          </w:p>
        </w:tc>
      </w:tr>
      <w:tr w:rsidR="00D86BA6" ns2:paraId="35851621" ns2:textId="77777777" w:rsidTr="003C3CFC">
        <w:tc>
          <w:tcPr>
            <w:tcW w:w="579" w:type="dxa"/>
          </w:tcPr>
          <w:p ns2:paraId="7D3DEF07" ns2:textId="77777777" w:rsidR="00D86BA6" w:rsidRDefault="00D86BA6" w:rsidP="005763EE">
            <w:pPr>
              <w:spacing w:after="60"/>
              <w:jc w:val="center"/>
            </w:pPr>
            <w:r>
              <w:t>7</w:t>
            </w:r>
          </w:p>
        </w:tc>
        <w:tc>
          <w:tcPr>
            <w:tcW w:w="3466" w:type="dxa"/>
          </w:tcPr>
          <w:p ns2:paraId="4C07D5DB" ns2:textId="77777777" w:rsidR="00D86BA6" w:rsidRDefault="00D86BA6" w:rsidP="005763EE">
            <w:pPr>
              <w:spacing w:after="60"/>
            </w:pPr>
            <w:r>
              <w:t>Key of the Hostel Room Door</w:t>
            </w:r>
          </w:p>
        </w:tc>
        <w:tc>
          <w:tcPr>
            <w:tcW w:w="1118" w:type="dxa"/>
          </w:tcPr>
          <w:p ns2:paraId="63A40534" ns2:textId="77777777" w:rsidR="00D86BA6" w:rsidRDefault="00D86BA6" w:rsidP="005763EE">
            <w:pPr>
              <w:spacing w:after="60"/>
              <w:jc w:val="center"/>
            </w:pPr>
            <w:r>
              <w:t>No</w:t>
            </w:r>
          </w:p>
        </w:tc>
        <w:tc>
          <w:tcPr>
            <w:tcW w:w="2268" w:type="dxa"/>
          </w:tcPr>
          <w:p ns2:paraId="26688325" ns2:textId="77777777" w:rsidR="00D86BA6" w:rsidRDefault="00D86BA6" w:rsidP="005763EE">
            <w:pPr>
              <w:spacing w:after="60"/>
              <w:jc w:val="center"/>
            </w:pPr>
            <w:r>
              <w:t>N/A</w:t>
            </w:r>
          </w:p>
        </w:tc>
        <w:tc>
          <w:tcPr>
            <w:tcW w:w="2197" w:type="dxa"/>
          </w:tcPr>
          <w:p ns2:paraId="127BE176" ns2:textId="77777777" w:rsidR="00D86BA6" w:rsidRDefault="00D86BA6" w:rsidP="005763EE">
            <w:pPr>
              <w:spacing w:after="60"/>
            </w:pPr>
          </w:p>
        </w:tc>
      </w:tr>
      <w:tr w:rsidR="00D86BA6" ns2:paraId="550A44D7" ns2:textId="77777777" w:rsidTr="003C3CFC">
        <w:tc>
          <w:tcPr>
            <w:tcW w:w="579" w:type="dxa"/>
          </w:tcPr>
          <w:p ns2:paraId="4DAEB48C" ns2:textId="77777777" w:rsidR="00D86BA6" w:rsidRDefault="00D86BA6" w:rsidP="005763EE">
            <w:pPr>
              <w:spacing w:after="60"/>
              <w:jc w:val="center"/>
            </w:pPr>
            <w:r>
              <w:t>8</w:t>
            </w:r>
          </w:p>
        </w:tc>
        <w:tc>
          <w:tcPr>
            <w:tcW w:w="3466" w:type="dxa"/>
          </w:tcPr>
          <w:p ns2:paraId="4251406B" ns2:textId="77777777" w:rsidR="00D86BA6" w:rsidRDefault="00D86BA6" w:rsidP="005763EE">
            <w:pPr>
              <w:spacing w:after="60"/>
            </w:pPr>
            <w:r>
              <w:t>Cupboard Key</w:t>
            </w:r>
          </w:p>
        </w:tc>
        <w:tc>
          <w:tcPr>
            <w:tcW w:w="1118" w:type="dxa"/>
          </w:tcPr>
          <w:p ns2:paraId="42210F61" ns2:textId="77777777" w:rsidR="00D86BA6" w:rsidRDefault="00D86BA6" w:rsidP="005763EE">
            <w:pPr>
              <w:spacing w:after="60"/>
              <w:jc w:val="center"/>
            </w:pPr>
            <w:r>
              <w:t>Yes</w:t>
            </w:r>
          </w:p>
        </w:tc>
        <w:tc>
          <w:tcPr>
            <w:tcW w:w="2268" w:type="dxa"/>
          </w:tcPr>
          <w:p ns2:paraId="0957D329" ns2:textId="77777777" w:rsidR="00D86BA6" w:rsidRDefault="00D86BA6" w:rsidP="005763EE">
            <w:pPr>
              <w:spacing w:after="60"/>
              <w:jc w:val="center"/>
            </w:pPr>
            <w:r>
              <w:t>Good Condition</w:t>
            </w:r>
          </w:p>
        </w:tc>
        <w:tc>
          <w:tcPr>
            <w:tcW w:w="2197" w:type="dxa"/>
          </w:tcPr>
          <w:p ns2:paraId="094C73FC" ns2:textId="77777777" w:rsidR="00D86BA6" w:rsidRDefault="00D86BA6" w:rsidP="005763EE">
            <w:pPr>
              <w:spacing w:after="60"/>
            </w:pPr>
          </w:p>
        </w:tc>
      </w:tr>
      <w:tr w:rsidR="00D86BA6" ns2:paraId="422B51A3" ns2:textId="77777777">
        <w:tc>
          <w:tcPr>
            <w:tcW w:w="9628" w:type="dxa"/>
            <w:gridSpan w:val="5"/>
          </w:tcPr>
          <w:p ns2:paraId="05FFD216" ns2:textId="77777777" w:rsidR="00D86BA6" w:rsidRPr="0053467D" w:rsidRDefault="00D86BA6" w:rsidP="005763EE">
            <w:pPr>
              <w:spacing w:after="60"/>
              <w:jc w:val="center"/>
              <w:rPr>
                <w:b/>
                <w:bCs/>
                <w:u w:val="single"/>
              </w:rPr>
            </w:pPr>
            <w:r w:rsidRPr="0053467D">
              <w:rPr>
                <w:b/>
                <w:bCs/>
                <w:u w:val="single"/>
              </w:rPr>
              <w:t>Sharing Items</w:t>
            </w:r>
          </w:p>
        </w:tc>
      </w:tr>
      <w:tr w:rsidR="00D86BA6" ns2:paraId="00EC85CE" ns2:textId="77777777" w:rsidTr="003C3CFC">
        <w:tc>
          <w:tcPr>
            <w:tcW w:w="579" w:type="dxa"/>
          </w:tcPr>
          <w:p ns2:paraId="12E7A42C" ns2:textId="77777777" w:rsidR="00D86BA6" w:rsidRDefault="00D86BA6" w:rsidP="005763EE">
            <w:pPr>
              <w:spacing w:after="60"/>
              <w:jc w:val="center"/>
            </w:pPr>
            <w:r>
              <w:t>9</w:t>
            </w:r>
          </w:p>
        </w:tc>
        <w:tc>
          <w:tcPr>
            <w:tcW w:w="3466" w:type="dxa"/>
          </w:tcPr>
          <w:p ns2:paraId="5B91EA2C" ns2:textId="77777777" w:rsidR="00D86BA6" w:rsidRDefault="00D86BA6" w:rsidP="005763EE">
            <w:pPr>
              <w:spacing w:after="60"/>
            </w:pPr>
            <w:r>
              <w:t>Toilet Door Key</w:t>
            </w:r>
          </w:p>
        </w:tc>
        <w:tc>
          <w:tcPr>
            <w:tcW w:w="1118" w:type="dxa"/>
          </w:tcPr>
          <w:p ns2:paraId="07D1910D" ns2:textId="77777777" w:rsidR="00D86BA6" w:rsidRDefault="00D86BA6" w:rsidP="005763EE">
            <w:pPr>
              <w:spacing w:after="60"/>
              <w:jc w:val="center"/>
            </w:pPr>
            <w:r>
              <w:t>Yes</w:t>
            </w:r>
          </w:p>
        </w:tc>
        <w:tc>
          <w:tcPr>
            <w:tcW w:w="2268" w:type="dxa"/>
          </w:tcPr>
          <w:p ns2:paraId="0DB644E4" ns2:textId="77777777" w:rsidR="00D86BA6" w:rsidRDefault="00D86BA6" w:rsidP="005763EE">
            <w:pPr>
              <w:spacing w:after="60"/>
              <w:jc w:val="center"/>
            </w:pPr>
            <w:r>
              <w:t>Good Condition</w:t>
            </w:r>
          </w:p>
        </w:tc>
        <w:tc>
          <w:tcPr>
            <w:tcW w:w="2197" w:type="dxa"/>
          </w:tcPr>
          <w:p ns2:paraId="247D95E7" ns2:textId="77777777" w:rsidR="00D86BA6" w:rsidRDefault="00D86BA6" w:rsidP="005763EE">
            <w:pPr>
              <w:spacing w:after="60"/>
            </w:pPr>
          </w:p>
        </w:tc>
      </w:tr>
      <w:tr w:rsidR="00D86BA6" ns2:paraId="0A97332D" ns2:textId="77777777" w:rsidTr="003C3CFC">
        <w:tc>
          <w:tcPr>
            <w:tcW w:w="579" w:type="dxa"/>
          </w:tcPr>
          <w:p ns2:paraId="0CD5DCDF" ns2:textId="77777777" w:rsidR="00D86BA6" w:rsidRDefault="00D86BA6" w:rsidP="005763EE">
            <w:pPr>
              <w:spacing w:after="60"/>
              <w:jc w:val="center"/>
            </w:pPr>
            <w:r>
              <w:t>10</w:t>
            </w:r>
          </w:p>
        </w:tc>
        <w:tc>
          <w:tcPr>
            <w:tcW w:w="3466" w:type="dxa"/>
          </w:tcPr>
          <w:p ns2:paraId="038710DD" ns2:textId="77777777" w:rsidR="00D86BA6" w:rsidRDefault="00D86BA6" w:rsidP="005763EE">
            <w:pPr>
              <w:spacing w:after="60"/>
            </w:pPr>
            <w:r>
              <w:t>Tea Table</w:t>
            </w:r>
          </w:p>
        </w:tc>
        <w:tc>
          <w:tcPr>
            <w:tcW w:w="1118" w:type="dxa"/>
          </w:tcPr>
          <w:p ns2:paraId="6F9E8F97" ns2:textId="77777777" w:rsidR="00D86BA6" w:rsidRDefault="00D86BA6" w:rsidP="005763EE">
            <w:pPr>
              <w:spacing w:after="60"/>
              <w:jc w:val="center"/>
            </w:pPr>
            <w:r>
              <w:t>Yes</w:t>
            </w:r>
          </w:p>
        </w:tc>
        <w:tc>
          <w:tcPr>
            <w:tcW w:w="2268" w:type="dxa"/>
          </w:tcPr>
          <w:p ns2:paraId="30F776E0" ns2:textId="77777777" w:rsidR="00D86BA6" w:rsidRDefault="00D86BA6" w:rsidP="005763EE">
            <w:pPr>
              <w:spacing w:after="60"/>
              <w:jc w:val="center"/>
            </w:pPr>
            <w:r>
              <w:t>Good Condition</w:t>
            </w:r>
          </w:p>
        </w:tc>
        <w:tc>
          <w:tcPr>
            <w:tcW w:w="2197" w:type="dxa"/>
          </w:tcPr>
          <w:p ns2:paraId="20983788" ns2:textId="77777777" w:rsidR="00D86BA6" w:rsidRDefault="00D86BA6" w:rsidP="005763EE">
            <w:pPr>
              <w:spacing w:after="60"/>
            </w:pPr>
          </w:p>
        </w:tc>
      </w:tr>
      <w:tr w:rsidR="00D86BA6" ns2:paraId="3D12BE11" ns2:textId="77777777" w:rsidTr="003C3CFC">
        <w:tc>
          <w:tcPr>
            <w:tcW w:w="579" w:type="dxa"/>
          </w:tcPr>
          <w:p ns2:paraId="659305DC" ns2:textId="77777777" w:rsidR="00D86BA6" w:rsidRDefault="00D86BA6" w:rsidP="005763EE">
            <w:pPr>
              <w:spacing w:after="60"/>
              <w:jc w:val="center"/>
            </w:pPr>
            <w:r>
              <w:t>11</w:t>
            </w:r>
          </w:p>
        </w:tc>
        <w:tc>
          <w:tcPr>
            <w:tcW w:w="3466" w:type="dxa"/>
          </w:tcPr>
          <w:p ns2:paraId="5454B1D2" ns2:textId="77777777" w:rsidR="00D86BA6" w:rsidRDefault="00D86BA6" w:rsidP="005763EE">
            <w:pPr>
              <w:spacing w:after="60"/>
            </w:pPr>
            <w:r>
              <w:t>Cloth drying rack</w:t>
            </w:r>
          </w:p>
        </w:tc>
        <w:tc>
          <w:tcPr>
            <w:tcW w:w="1118" w:type="dxa"/>
          </w:tcPr>
          <w:p ns2:paraId="5036AA84" ns2:textId="77777777" w:rsidR="00D86BA6" w:rsidRDefault="00D86BA6" w:rsidP="005763EE">
            <w:pPr>
              <w:spacing w:after="60"/>
              <w:jc w:val="center"/>
            </w:pPr>
            <w:r>
              <w:t>No</w:t>
            </w:r>
          </w:p>
        </w:tc>
        <w:tc>
          <w:tcPr>
            <w:tcW w:w="2268" w:type="dxa"/>
          </w:tcPr>
          <w:p ns2:paraId="5C387300" ns2:textId="77777777" w:rsidR="00D86BA6" w:rsidRDefault="00D86BA6" w:rsidP="005763EE">
            <w:pPr>
              <w:spacing w:after="60"/>
              <w:jc w:val="center"/>
            </w:pPr>
            <w:r>
              <w:t>N/A</w:t>
            </w:r>
          </w:p>
        </w:tc>
        <w:tc>
          <w:tcPr>
            <w:tcW w:w="2197" w:type="dxa"/>
          </w:tcPr>
          <w:p ns2:paraId="7CA0BA29" ns2:textId="77777777" w:rsidR="00D86BA6" w:rsidRDefault="00D86BA6" w:rsidP="005763EE">
            <w:pPr>
              <w:spacing w:after="60"/>
            </w:pPr>
          </w:p>
        </w:tc>
      </w:tr>
      <w:tr w:rsidR="00D86BA6" ns2:paraId="19F2080E" ns2:textId="77777777" w:rsidTr="003C3CFC">
        <w:tc>
          <w:tcPr>
            <w:tcW w:w="579" w:type="dxa"/>
          </w:tcPr>
          <w:p ns2:paraId="13125FBB" ns2:textId="77777777" w:rsidR="00D86BA6" w:rsidRDefault="00D86BA6" w:rsidP="005763EE">
            <w:pPr>
              <w:spacing w:after="60"/>
              <w:jc w:val="center"/>
            </w:pPr>
            <w:r>
              <w:t>12</w:t>
            </w:r>
          </w:p>
        </w:tc>
        <w:tc>
          <w:tcPr>
            <w:tcW w:w="3466" w:type="dxa"/>
          </w:tcPr>
          <w:p ns2:paraId="42EF3C56" ns2:textId="77777777" w:rsidR="00D86BA6" w:rsidRDefault="00D86BA6" w:rsidP="005763EE">
            <w:pPr>
              <w:spacing w:after="60"/>
            </w:pPr>
            <w:r>
              <w:t xml:space="preserve">Attached Bathroom </w:t>
            </w:r>
            <w:proofErr w:type="gramStart"/>
            <w:r>
              <w:t>including</w:t>
            </w:r>
            <w:proofErr w:type="gramEnd"/>
            <w:r>
              <w:t xml:space="preserve"> all the necessary fittings</w:t>
            </w:r>
          </w:p>
        </w:tc>
        <w:tc>
          <w:tcPr>
            <w:tcW w:w="1118" w:type="dxa"/>
          </w:tcPr>
          <w:p ns2:paraId="6EEA79F1" ns2:textId="77777777" w:rsidR="00D86BA6" w:rsidRDefault="00D86BA6" w:rsidP="005763EE">
            <w:pPr>
              <w:spacing w:after="60"/>
              <w:jc w:val="center"/>
            </w:pPr>
            <w:r w:rsidRPr="007B24AF">
              <w:t>Yes</w:t>
            </w:r>
          </w:p>
        </w:tc>
        <w:tc>
          <w:tcPr>
            <w:tcW w:w="2268" w:type="dxa"/>
          </w:tcPr>
          <w:p ns2:paraId="3455166D" ns2:textId="77777777" w:rsidR="00D86BA6" w:rsidRDefault="00D86BA6" w:rsidP="005763EE">
            <w:pPr>
              <w:spacing w:after="60"/>
              <w:jc w:val="center"/>
            </w:pPr>
            <w:r>
              <w:t>Good Condition</w:t>
            </w:r>
          </w:p>
        </w:tc>
        <w:tc>
          <w:tcPr>
            <w:tcW w:w="2197" w:type="dxa"/>
          </w:tcPr>
          <w:p ns2:paraId="3F4A2173" ns2:textId="77777777" w:rsidR="00D86BA6" w:rsidRDefault="00D86BA6" w:rsidP="005763EE">
            <w:pPr>
              <w:spacing w:after="60"/>
            </w:pPr>
          </w:p>
        </w:tc>
      </w:tr>
      <w:tr w:rsidR="00D86BA6" ns2:paraId="2D3F63E6" ns2:textId="77777777" w:rsidTr="003C3CFC">
        <w:tc>
          <w:tcPr>
            <w:tcW w:w="579" w:type="dxa"/>
          </w:tcPr>
          <w:p ns2:paraId="752BBB4D" ns2:textId="77777777" w:rsidR="00D86BA6" w:rsidRDefault="00D86BA6" w:rsidP="005763EE">
            <w:pPr>
              <w:spacing w:after="60"/>
              <w:jc w:val="center"/>
            </w:pPr>
            <w:r>
              <w:t>13</w:t>
            </w:r>
          </w:p>
        </w:tc>
        <w:tc>
          <w:tcPr>
            <w:tcW w:w="3466" w:type="dxa"/>
          </w:tcPr>
          <w:p ns2:paraId="29BD7E59" ns2:textId="77777777" w:rsidR="00D86BA6" w:rsidRDefault="00D86BA6" w:rsidP="005763EE">
            <w:pPr>
              <w:spacing w:after="60"/>
            </w:pPr>
            <w:r>
              <w:t>Common kitchen equipped with furniture and cupboards</w:t>
            </w:r>
          </w:p>
        </w:tc>
        <w:tc>
          <w:tcPr>
            <w:tcW w:w="1118" w:type="dxa"/>
          </w:tcPr>
          <w:p ns2:paraId="65A4DC18" ns2:textId="77777777" w:rsidR="00D86BA6" w:rsidRPr="00216D86" w:rsidRDefault="00D86BA6" w:rsidP="005763EE">
            <w:pPr>
              <w:spacing w:after="60"/>
              <w:jc w:val="center"/>
            </w:pPr>
            <w:r w:rsidRPr="007B24AF">
              <w:t>Yes</w:t>
            </w:r>
          </w:p>
        </w:tc>
        <w:tc>
          <w:tcPr>
            <w:tcW w:w="2268" w:type="dxa"/>
          </w:tcPr>
          <w:p ns2:paraId="009C74AA" ns2:textId="77777777" w:rsidR="00D86BA6" w:rsidRDefault="00D86BA6" w:rsidP="005763EE">
            <w:pPr>
              <w:spacing w:after="60"/>
              <w:jc w:val="center"/>
            </w:pPr>
            <w:r>
              <w:t>Good Condition</w:t>
            </w:r>
          </w:p>
        </w:tc>
        <w:tc>
          <w:tcPr>
            <w:tcW w:w="2197" w:type="dxa"/>
          </w:tcPr>
          <w:p ns2:paraId="0D345F79" ns2:textId="77777777" w:rsidR="00D86BA6" w:rsidRDefault="00D86BA6" w:rsidP="005763EE">
            <w:pPr>
              <w:spacing w:after="60"/>
            </w:pPr>
          </w:p>
        </w:tc>
      </w:tr>
      <w:tr w:rsidR="00D86BA6" ns2:paraId="2EE5F909" ns2:textId="77777777" w:rsidTr="003C3CFC">
        <w:tc>
          <w:tcPr>
            <w:tcW w:w="579" w:type="dxa"/>
          </w:tcPr>
          <w:p ns2:paraId="73E843B5" ns2:textId="77777777" w:rsidR="00D86BA6" w:rsidRDefault="00D86BA6" w:rsidP="005763EE">
            <w:pPr>
              <w:spacing w:after="60"/>
              <w:jc w:val="center"/>
            </w:pPr>
            <w:r>
              <w:t>14</w:t>
            </w:r>
          </w:p>
        </w:tc>
        <w:tc>
          <w:tcPr>
            <w:tcW w:w="3466" w:type="dxa"/>
          </w:tcPr>
          <w:p ns2:paraId="307A7473" ns2:textId="77777777" w:rsidR="00D86BA6" w:rsidRDefault="00D86BA6" w:rsidP="005763EE">
            <w:pPr>
              <w:spacing w:after="60"/>
            </w:pPr>
            <w:r>
              <w:t>Common Washing Machine</w:t>
            </w:r>
          </w:p>
        </w:tc>
        <w:tc>
          <w:tcPr>
            <w:tcW w:w="1118" w:type="dxa"/>
          </w:tcPr>
          <w:p ns2:paraId="64D21B0B" ns2:textId="77777777" w:rsidR="00D86BA6" w:rsidRPr="00216D86" w:rsidRDefault="00D86BA6" w:rsidP="005763EE">
            <w:pPr>
              <w:spacing w:after="60"/>
              <w:jc w:val="center"/>
            </w:pPr>
            <w:r w:rsidRPr="007B24AF">
              <w:t>Yes</w:t>
            </w:r>
          </w:p>
        </w:tc>
        <w:tc>
          <w:tcPr>
            <w:tcW w:w="2268" w:type="dxa"/>
          </w:tcPr>
          <w:p ns2:paraId="6B6468D5" ns2:textId="77777777" w:rsidR="00D86BA6" w:rsidRDefault="00D86BA6" w:rsidP="005763EE">
            <w:pPr>
              <w:spacing w:after="60"/>
              <w:jc w:val="center"/>
            </w:pPr>
            <w:r>
              <w:t>Good Condition</w:t>
            </w:r>
          </w:p>
        </w:tc>
        <w:tc>
          <w:tcPr>
            <w:tcW w:w="2197" w:type="dxa"/>
          </w:tcPr>
          <w:p ns2:paraId="0616AC8B" ns2:textId="77777777" w:rsidR="00D86BA6" w:rsidRDefault="00D86BA6" w:rsidP="005763EE">
            <w:pPr>
              <w:spacing w:after="60"/>
            </w:pPr>
          </w:p>
        </w:tc>
      </w:tr>
      <w:tr w:rsidR="00D86BA6" ns2:paraId="6E0B2503" ns2:textId="77777777" w:rsidTr="003C3CFC">
        <w:tc>
          <w:tcPr>
            <w:tcW w:w="579" w:type="dxa"/>
          </w:tcPr>
          <w:p ns2:paraId="478F8C03" ns2:textId="77777777" w:rsidR="00D86BA6" w:rsidRDefault="00D86BA6" w:rsidP="005763EE">
            <w:pPr>
              <w:spacing w:after="60"/>
              <w:jc w:val="center"/>
            </w:pPr>
            <w:r>
              <w:t>15</w:t>
            </w:r>
          </w:p>
        </w:tc>
        <w:tc>
          <w:tcPr>
            <w:tcW w:w="3466" w:type="dxa"/>
          </w:tcPr>
          <w:p ns2:paraId="68FB1C57" ns2:textId="77777777" w:rsidR="00D86BA6" w:rsidRDefault="00D86BA6" w:rsidP="005763EE">
            <w:pPr>
              <w:spacing w:after="60"/>
            </w:pPr>
            <w:r>
              <w:t>Common Fridge</w:t>
            </w:r>
          </w:p>
        </w:tc>
        <w:tc>
          <w:tcPr>
            <w:tcW w:w="1118" w:type="dxa"/>
          </w:tcPr>
          <w:p ns2:paraId="047B19DD" ns2:textId="77777777" w:rsidR="00D86BA6" w:rsidRPr="00216D86" w:rsidRDefault="00D86BA6" w:rsidP="005763EE">
            <w:pPr>
              <w:spacing w:after="60"/>
              <w:jc w:val="center"/>
            </w:pPr>
            <w:r w:rsidRPr="007B24AF">
              <w:t>Yes</w:t>
            </w:r>
          </w:p>
        </w:tc>
        <w:tc>
          <w:tcPr>
            <w:tcW w:w="2268" w:type="dxa"/>
          </w:tcPr>
          <w:p ns2:paraId="019BE81D" ns2:textId="77777777" w:rsidR="00D86BA6" w:rsidRDefault="00D86BA6" w:rsidP="005763EE">
            <w:pPr>
              <w:spacing w:after="60"/>
              <w:jc w:val="center"/>
            </w:pPr>
            <w:r>
              <w:t>Good Condition</w:t>
            </w:r>
          </w:p>
        </w:tc>
        <w:tc>
          <w:tcPr>
            <w:tcW w:w="2197" w:type="dxa"/>
          </w:tcPr>
          <w:p ns2:paraId="5524562F" ns2:textId="77777777" w:rsidR="00D86BA6" w:rsidRDefault="00D86BA6" w:rsidP="005763EE">
            <w:pPr>
              <w:spacing w:after="60"/>
            </w:pPr>
          </w:p>
        </w:tc>
      </w:tr>
      <w:tr w:rsidR="00D86BA6" ns2:paraId="54DD697A" ns2:textId="77777777" w:rsidTr="003C3CFC">
        <w:tc>
          <w:tcPr>
            <w:tcW w:w="579" w:type="dxa"/>
          </w:tcPr>
          <w:p ns2:paraId="3C97C486" ns2:textId="77777777" w:rsidR="00D86BA6" w:rsidRDefault="00D86BA6" w:rsidP="005763EE">
            <w:pPr>
              <w:spacing w:after="60"/>
              <w:jc w:val="center"/>
            </w:pPr>
            <w:r>
              <w:t>16</w:t>
            </w:r>
          </w:p>
        </w:tc>
        <w:tc>
          <w:tcPr>
            <w:tcW w:w="3466" w:type="dxa"/>
          </w:tcPr>
          <w:p ns2:paraId="255B19D4" ns2:textId="77777777" w:rsidR="00D86BA6" w:rsidRDefault="00D86BA6" w:rsidP="005763EE">
            <w:pPr>
              <w:spacing w:after="60"/>
            </w:pPr>
            <w:r>
              <w:t>Common Gas Cooker</w:t>
            </w:r>
          </w:p>
        </w:tc>
        <w:tc>
          <w:tcPr>
            <w:tcW w:w="1118" w:type="dxa"/>
          </w:tcPr>
          <w:p ns2:paraId="32FAA8FE" ns2:textId="77777777" w:rsidR="00D86BA6" w:rsidRPr="00216D86" w:rsidRDefault="00D86BA6" w:rsidP="005763EE">
            <w:pPr>
              <w:spacing w:after="60"/>
              <w:jc w:val="center"/>
            </w:pPr>
            <w:r w:rsidRPr="007B24AF">
              <w:t>Yes</w:t>
            </w:r>
          </w:p>
        </w:tc>
        <w:tc>
          <w:tcPr>
            <w:tcW w:w="2268" w:type="dxa"/>
          </w:tcPr>
          <w:p ns2:paraId="5531DCFB" ns2:textId="77777777" w:rsidR="00D86BA6" w:rsidRDefault="00D86BA6" w:rsidP="005763EE">
            <w:pPr>
              <w:spacing w:after="60"/>
              <w:jc w:val="center"/>
            </w:pPr>
            <w:r>
              <w:t>Good Condition</w:t>
            </w:r>
          </w:p>
        </w:tc>
        <w:tc>
          <w:tcPr>
            <w:tcW w:w="2197" w:type="dxa"/>
          </w:tcPr>
          <w:p ns2:paraId="74F778AD" ns2:textId="77777777" w:rsidR="00D86BA6" w:rsidRDefault="00D86BA6" w:rsidP="005763EE">
            <w:pPr>
              <w:spacing w:after="60"/>
            </w:pPr>
          </w:p>
        </w:tc>
      </w:tr>
      <w:tr w:rsidR="00D86BA6" ns2:paraId="47E2A095" ns2:textId="77777777" w:rsidTr="003C3CFC">
        <w:tc>
          <w:tcPr>
            <w:tcW w:w="579" w:type="dxa"/>
          </w:tcPr>
          <w:p ns2:paraId="4D244510" ns2:textId="77777777" w:rsidR="00D86BA6" w:rsidRDefault="00D86BA6" w:rsidP="005763EE">
            <w:pPr>
              <w:spacing w:after="60"/>
              <w:jc w:val="center"/>
            </w:pPr>
            <w:r>
              <w:t>17</w:t>
            </w:r>
          </w:p>
        </w:tc>
        <w:tc>
          <w:tcPr>
            <w:tcW w:w="3466" w:type="dxa"/>
          </w:tcPr>
          <w:p ns2:paraId="037A4531" ns2:textId="77777777" w:rsidR="00D86BA6" w:rsidRDefault="00D86BA6" w:rsidP="005763EE">
            <w:pPr>
              <w:spacing w:after="60"/>
            </w:pPr>
            <w:r>
              <w:t>Furniture in the Common area</w:t>
            </w:r>
          </w:p>
        </w:tc>
        <w:tc>
          <w:tcPr>
            <w:tcW w:w="1118" w:type="dxa"/>
          </w:tcPr>
          <w:p ns2:paraId="04BD1C21" ns2:textId="77777777" w:rsidR="00D86BA6" w:rsidRPr="00216D86" w:rsidRDefault="00D86BA6" w:rsidP="005763EE">
            <w:pPr>
              <w:spacing w:after="60"/>
              <w:jc w:val="center"/>
            </w:pPr>
            <w:r>
              <w:t>Yes</w:t>
            </w:r>
          </w:p>
        </w:tc>
        <w:tc>
          <w:tcPr>
            <w:tcW w:w="2268" w:type="dxa"/>
          </w:tcPr>
          <w:p ns2:paraId="65ECE1B9" ns2:textId="77777777" w:rsidR="00D86BA6" w:rsidRDefault="00D86BA6" w:rsidP="005763EE">
            <w:pPr>
              <w:spacing w:after="60"/>
              <w:jc w:val="center"/>
            </w:pPr>
            <w:r>
              <w:t>Good Condition</w:t>
            </w:r>
          </w:p>
        </w:tc>
        <w:tc>
          <w:tcPr>
            <w:tcW w:w="2197" w:type="dxa"/>
          </w:tcPr>
          <w:p ns2:paraId="4B9C57D7" ns2:textId="77777777" w:rsidR="00D86BA6" w:rsidRDefault="00D86BA6" w:rsidP="005763EE">
            <w:pPr>
              <w:spacing w:after="60"/>
            </w:pPr>
          </w:p>
        </w:tc>
      </w:tr>
    </w:tbl>
    <w:p ns2:paraId="5C3746EC" ns2:textId="77777777" w:rsidR="0053467D" w:rsidRDefault="0053467D" w:rsidP="0053467D">
      <w:pPr>
        <w:spacing w:before="0" w:after="0"/>
      </w:pPr>
    </w:p>
    <w:p ns2:paraId="54F94981" ns2:textId="77777777" w:rsidR="005763EE" w:rsidRDefault="005763EE" w:rsidP="005763EE">
      <w:pPr>
        <w:spacing w:line="360" w:lineRule="auto" w:before="240" w:after="240"/>
        <w:rPr>
          <w:lang w:val="en-NZ"/>
        </w:rPr>
      </w:pPr>
      <w:r w:rsidRPr="005763EE">
        <w:rPr>
          <w:lang w:val="en-NZ"/>
        </w:rPr>
        <w:t>The Resident acknowledges that the above items and facilities have been made available in the condition recorded above, subject to any comments stated by the Resident.</w:t>
      </w:r>
    </w:p>
    <w:p ns2:paraId="4A6C2650" ns2:textId="77777777" w:rsidR="005763EE" w:rsidRPr="005763EE" w:rsidRDefault="005763EE" w:rsidP="005763EE">
      <w:pPr>
        <w:spacing w:before="0" w:after="0"/>
        <w:rPr>
          <w:lang w:val="en-NZ"/>
        </w:rPr>
      </w:pPr>
    </w:p>
    <w:p ns2:paraId="7A85B306" ns2:textId="32069F35" w:rsidR="005763EE" w:rsidRPr="005763EE" w:rsidRDefault="005763EE" w:rsidP="005763EE">
      <w:pPr>
        <w:spacing w:line="360" w:lineRule="auto" w:before="240" w:after="240"/>
        <w:rPr>
          <w:lang w:val="en-NZ"/>
        </w:rPr>
      </w:pPr>
      <w:r w:rsidRPr="005763EE">
        <w:rPr>
          <w:lang w:val="en-NZ"/>
        </w:rPr>
        <w:t xml:space="preserve">Resident Signature: </w:t>
      </w:r>
    </w:p>
    <w:p ns2:paraId="7631F339" ns2:textId="6F36399F" w:rsidR="005763EE" w:rsidRPr="005763EE" w:rsidRDefault="005763EE" w:rsidP="005763EE">
      <w:pPr>
        <w:spacing w:line="360" w:lineRule="auto" w:before="240" w:after="240"/>
        <w:rPr>
          <w:lang w:val="en-NZ"/>
        </w:rPr>
      </w:pPr>
      <w:r w:rsidRPr="005763EE">
        <w:rPr>
          <w:lang w:val="en-NZ"/>
        </w:rPr>
        <w:t xml:space="preserve">Date: </w:t>
      </w:r>
      <w:r w:rsidRPr="005763EE">
        <w:rPr>
          <w:highlight w:val="yellow"/>
          <w:lang w:val="en-NZ"/>
        </w:rPr>
        <w:t>Variable 5</w:t>
      </w:r>
    </w:p>
    <w:p ns2:paraId="754CD042" ns2:textId="0E4D88F8" w:rsidR="005763EE" w:rsidRPr="005763EE" w:rsidRDefault="005763EE" w:rsidP="005763EE">
      <w:pPr>
        <w:spacing w:line="360" w:lineRule="auto" w:before="240" w:after="240"/>
        <w:rPr>
          <w:lang w:val="en-NZ"/>
        </w:rPr>
      </w:pPr>
      <w:r w:rsidRPr="005763EE">
        <w:rPr>
          <w:lang w:val="en-NZ"/>
        </w:rPr>
        <w:t xml:space="preserve">Hostel Warden/Representative: </w:t>
      </w:r>
    </w:p>
    <w:p ns2:paraId="1EDE6C3D" ns2:textId="4F8C3D7A" w:rsidR="005763EE" w:rsidRPr="005763EE" w:rsidRDefault="005763EE" w:rsidP="005763EE">
      <w:pPr>
        <w:spacing w:line="360" w:lineRule="auto" w:before="240" w:after="240"/>
        <w:rPr>
          <w:lang w:val="en-NZ"/>
        </w:rPr>
      </w:pPr>
      <w:r w:rsidRPr="005763EE">
        <w:rPr>
          <w:lang w:val="en-NZ"/>
        </w:rPr>
        <w:t xml:space="preserve">Date: </w:t>
      </w:r>
    </w:p>
    <w:p ns2:paraId="36528984" ns2:textId="77777777" w:rsidR="005763EE" w:rsidRDefault="005763EE" w:rsidP="0053467D">
      <w:pPr>
        <w:spacing w:before="0" w:after="0"/>
      </w:pPr>
    </w:p>
    <w:sectPr w:rsidR="005763EE" w:rsidSect="0053467D">
      <w:pgSz w:w="11906" w:h="16838" w:code="9"/>
      <w:pgMar w:top="2098" w:right="1757" w:bottom="1417" w:left="1757" w:header="567" w:footer="454" w:gutter="0"/>
      <w:pgBorders>
        <w:bottom w:val="single" w:sz="18" w:space="1"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377EE" w14:textId="77777777" w:rsidR="00884E61" w:rsidRDefault="00884E61" w:rsidP="00FB1CC7">
      <w:pPr>
        <w:spacing w:after="0"/>
      </w:pPr>
      <w:r>
        <w:separator/>
      </w:r>
    </w:p>
  </w:endnote>
  <w:endnote w:type="continuationSeparator" w:id="0">
    <w:p w14:paraId="4C6E2003" w14:textId="77777777" w:rsidR="00884E61" w:rsidRDefault="00884E61" w:rsidP="00FB1C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20B0704020202020204"/>
    <w:charset w:val="00"/>
    <w:family w:val="swiss"/>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sdt>
    <w:sdtPr>
      <w:id w:val="1154575188"/>
      <w:docPartObj>
        <w:docPartGallery w:val="Page Numbers (Bottom of Page)"/>
        <w:docPartUnique/>
      </w:docPartObj>
    </w:sdtPr>
    <w:sdtContent>
      <w:sdt>
        <w:sdtPr>
          <w:id w:val="-652136217"/>
          <w:docPartObj>
            <w:docPartGallery w:val="Page Numbers (Top of Page)"/>
            <w:docPartUnique/>
          </w:docPartObj>
        </w:sdtPr>
        <w:sdtContent>
          <w:p ns2:paraId="1806E659" ns2:textId="357C100A" w:rsidR="0053467D" w:rsidRDefault="00250103" w:rsidP="00250103">
            <w:pPr>
              <w:pStyle w:val="Footer"/>
              <w:jc w:val="center"/>
            </w:pPr>
            <w:r>
              <w:rPr>
                <w:noProof/>
              </w:rPr>
              <ns1:AlternateContent>
                <ns1:Choice Requires="wps">
                  <w:drawing>
                    <ns3:anchor distT="45720" distB="45720" distL="114300" distR="114300" simplePos="0" relativeHeight="251660293" behindDoc="0" locked="0" layoutInCell="1" allowOverlap="1" ns4:anchorId="1C3CDF6A" ns4:editId="6653A74B">
                      <ns3:simplePos x="0" y="0"/>
                      <ns3:positionH relativeFrom="column">
                        <ns3:posOffset>3778885</ns3:posOffset>
                      </ns3:positionH>
                      <ns3:positionV relativeFrom="paragraph">
                        <ns3:posOffset>-53340</ns3:posOffset>
                      </ns3:positionV>
                      <ns3:extent cx="1651000" cy="222250"/>
                      <ns3:effectExtent l="0" t="0" r="6350" b="6350"/>
                      <ns3:wrapNone/>
                      <ns3:docPr id="824550277"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651000" cy="222250"/>
                              </ns5:xfrm>
                              <ns5:prstGeom prst="rect">
                                <ns5:avLst/>
                              </ns5:prstGeom>
                              <ns5:solidFill>
                                <ns5:srgbClr val="FFFFFF"/>
                              </ns5:solidFill>
                              <ns5:ln w="9525">
                                <ns5:noFill/>
                                <ns5:miter lim="800000"/>
                                <ns5:headEnd/>
                                <ns5:tailEnd/>
                              </ns5:ln>
                            </ns6:spPr>
                            <ns6:txbx>
                              <w:txbxContent>
                                <w:p ns2:paraId="31CC7A04" ns2:textId="77777777" w:rsidR="00250103" w:rsidRPr="00E37B05" w:rsidRDefault="00250103" w:rsidP="00250103">
                                  <w:pPr>
                                    <w:rPr>
                                      <w:sz w:val="16"/>
                                      <w:szCs w:val="16"/>
                                    </w:rPr>
                                  </w:pPr>
                                  <w:r w:rsidRPr="00E37B05">
                                    <w:rPr>
                                      <w:b/>
                                      <w:bCs/>
                                      <w:sz w:val="16"/>
                                      <w:szCs w:val="16"/>
                                    </w:rPr>
                                    <w:t xml:space="preserve">Email: </w:t>
                                  </w:r>
                                  <w:r w:rsidRPr="00E37B05">
                                    <w:rPr>
                                      <w:b/>
                                      <w:bCs/>
                                      <w:sz w:val="16"/>
                                      <w:szCs w:val="16"/>
                                      <w:highlight w:val="yellow"/>
                                    </w:rPr>
                                    <w:t xml:space="preserve">[Hostel Email]</w:t>
                                  </w:r>
                                  <w:r>
                                    <w:rPr>
                                      <w:b/>
                                      <w:bCs/>
                                      <w:sz w:val="16"/>
                                      <w:szCs w:val="16"/>
                                      <w:highlight w:val="yellow"/>
                                    </w:rPr>
                                    <w:t/>
                                  </w:r>
                                  <w:r w:rsidRPr="00E37B05">
                                    <w:rPr>
                                      <w:b/>
                                      <w:bCs/>
                                      <w:sz w:val="16"/>
                                      <w:szCs w:val="16"/>
                                      <w:highlight w:val="yellow"/>
                                    </w:rPr>
                                    <w:t/>
                                  </w:r>
                                </w:p>
                              </w:txbxContent>
                            </ns6:txbx>
                            <ns6:bodyPr rot="0" vert="horz" wrap="square" lIns="91440" tIns="45720" rIns="91440" bIns="45720" anchor="t" anchorCtr="0">
                              <ns5:noAutofit/>
                            </ns6:bodyPr>
                          </ns6:wsp>
                        </ns5:graphicData>
                      </ns5:graphic>
                      <ns4:sizeRelH relativeFrom="margin">
                        <ns4:pctWidth>0</ns4:pctWidth>
                      </ns4:sizeRelH>
                      <ns4:sizeRelV relativeFrom="margin">
                        <ns4:pctHeight>0</ns4:pctHeight>
                      </ns4:sizeRelV>
                    </ns3:anchor>
                  </w:drawing>
                </ns1:Choice>
                <ns1:Fallback>
                  <w:pict>
                    <ns7:shapetype ns2:anchorId="1C3CDF6A" id="_x0000_t202" coordsize="21600,21600" ns8:spt="202" path="m,l,21600r21600,l21600,xe">
                      <ns7:stroke joinstyle="miter"/>
                      <ns7:path gradientshapeok="t" ns8:connecttype="rect"/>
                    </ns7:shapetype>
                    <ns7:shape id="_x0000_s1028" type="#_x0000_t202" style="position:absolute;left:0;text-align:left;margin-left:297.55pt;margin-top:-4.2pt;width:130pt;height:17.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" stroked="f">
                      <ns7:textbox>
                        <w:txbxContent>
                          <w:p ns2:paraId="31CC7A04" ns2:textId="77777777" w:rsidR="00250103" w:rsidRPr="00E37B05" w:rsidRDefault="00250103" w:rsidP="00250103">
                            <w:pPr>
                              <w:rPr>
                                <w:sz w:val="16"/>
                                <w:szCs w:val="16"/>
                              </w:rPr>
                            </w:pPr>
                            <w:r w:rsidRPr="00E37B05">
                              <w:rPr>
                                <w:b/>
                                <w:bCs/>
                                <w:sz w:val="16"/>
                                <w:szCs w:val="16"/>
                              </w:rPr>
                              <w:t xml:space="preserve">Email: </w:t>
                            </w:r>
                            <w:r w:rsidRPr="00E37B05">
                              <w:rPr>
                                <w:b/>
                                <w:bCs/>
                                <w:sz w:val="16"/>
                                <w:szCs w:val="16"/>
                                <w:highlight w:val="yellow"/>
                              </w:rPr>
                              <w:t xml:space="preserve">[Hostel Email]</w:t>
                            </w:r>
                            <w:r>
                              <w:rPr>
                                <w:b/>
                                <w:bCs/>
                                <w:sz w:val="16"/>
                                <w:szCs w:val="16"/>
                                <w:highlight w:val="yellow"/>
                              </w:rPr>
                              <w:t/>
                            </w:r>
                            <w:r w:rsidRPr="00E37B05">
                              <w:rPr>
                                <w:b/>
                                <w:bCs/>
                                <w:sz w:val="16"/>
                                <w:szCs w:val="16"/>
                                <w:highlight w:val="yellow"/>
                              </w:rPr>
                              <w:t/>
                            </w:r>
                          </w:p>
                        </w:txbxContent>
                      </ns7:textbox>
                    </ns7:shape>
                  </w:pict>
                </ns1:Fallback>
              </ns1:AlternateContent>
            </w:r>
            <w:r>
              <w:rPr>
                <w:noProof/>
              </w:rPr>
              <ns1:AlternateContent>
                <ns1:Choice Requires="wps">
                  <w:drawing>
                    <ns3:anchor distT="45720" distB="45720" distL="114300" distR="114300" simplePos="0" relativeHeight="251661317" behindDoc="0" locked="0" layoutInCell="1" allowOverlap="1" ns4:anchorId="3245D485" ns4:editId="3BF6B7DA">
                      <ns3:simplePos x="0" y="0"/>
                      <ns3:positionH relativeFrom="margin">
                        <ns3:posOffset>29210</ns3:posOffset>
                      </ns3:positionH>
                      <ns3:positionV relativeFrom="paragraph">
                        <ns3:posOffset>-64135</ns3:posOffset>
                      </ns3:positionV>
                      <ns3:extent cx="1651000" cy="222250"/>
                      <ns3:effectExtent l="0" t="0" r="6350" b="6350"/>
                      <ns3:wrapNone/>
                      <ns3:docPr id="1611662548"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651000" cy="222250"/>
                              </ns5:xfrm>
                              <ns5:prstGeom prst="rect">
                                <ns5:avLst/>
                              </ns5:prstGeom>
                              <ns5:solidFill>
                                <ns5:srgbClr val="FFFFFF"/>
                              </ns5:solidFill>
                              <ns5:ln w="9525">
                                <ns5:noFill/>
                                <ns5:miter lim="800000"/>
                                <ns5:headEnd/>
                                <ns5:tailEnd/>
                              </ns5:ln>
                            </ns6:spPr>
                            <ns6:txbx>
                              <w:txbxContent>
                                <w:p ns2:paraId="0C71AE25" ns2:textId="77777777" w:rsidR="00250103" w:rsidRPr="00E37B05" w:rsidRDefault="00250103" w:rsidP="00250103">
                                  <w:pPr>
                                    <w:rPr>
                                      <w:b/>
                                      <w:bCs/>
                                      <w:sz w:val="16"/>
                                      <w:szCs w:val="16"/>
                                    </w:rPr>
                                  </w:pPr>
                                  <w:r w:rsidRPr="00E37B05">
                                    <w:rPr>
                                      <w:b/>
                                      <w:bCs/>
                                      <w:sz w:val="16"/>
                                      <w:szCs w:val="16"/>
                                    </w:rPr>
                                    <w:t xml:space="preserve">Telephone: </w:t>
                                  </w:r>
                                  <w:r w:rsidRPr="00E37B05">
                                    <w:rPr>
                                      <w:b/>
                                      <w:bCs/>
                                      <w:sz w:val="16"/>
                                      <w:szCs w:val="16"/>
                                      <w:highlight w:val="yellow"/>
                                    </w:rPr>
                                    <w:t>[Hostel Telephone]</w:t>
                                  </w:r>
                                </w:p>
                              </w:txbxContent>
                            </ns6:txbx>
                            <ns6:bodyPr rot="0" vert="horz" wrap="square" lIns="91440" tIns="45720" rIns="91440" bIns="45720" anchor="t" anchorCtr="0">
                              <ns5:noAutofit/>
                            </ns6:bodyPr>
                          </ns6:wsp>
                        </ns5:graphicData>
                      </ns5:graphic>
                      <ns4:sizeRelH relativeFrom="margin">
                        <ns4:pctWidth>0</ns4:pctWidth>
                      </ns4:sizeRelH>
                      <ns4:sizeRelV relativeFrom="margin">
                        <ns4:pctHeight>0</ns4:pctHeight>
                      </ns4:sizeRelV>
                    </ns3:anchor>
                  </w:drawing>
                </ns1:Choice>
                <ns1:Fallback>
                  <w:pict>
                    <ns7:shape ns2:anchorId="3245D485" id="_x0000_s1029" type="#_x0000_t202" style="position:absolute;left:0;text-align:left;margin-left:2.3pt;margin-top:-5.05pt;width:130pt;height:17.5pt;z-index:25166131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" stroked="f">
                      <ns7:textbox>
                        <w:txbxContent>
                          <w:p ns2:paraId="0C71AE25" ns2:textId="77777777" w:rsidR="00250103" w:rsidRPr="00E37B05" w:rsidRDefault="00250103" w:rsidP="00250103">
                            <w:pPr>
                              <w:rPr>
                                <w:b/>
                                <w:bCs/>
                                <w:sz w:val="16"/>
                                <w:szCs w:val="16"/>
                              </w:rPr>
                            </w:pPr>
                            <w:r w:rsidRPr="00E37B05">
                              <w:rPr>
                                <w:b/>
                                <w:bCs/>
                                <w:sz w:val="16"/>
                                <w:szCs w:val="16"/>
                              </w:rPr>
                              <w:t xml:space="preserve">Telephone: </w:t>
                            </w:r>
                            <w:r w:rsidRPr="00E37B05">
                              <w:rPr>
                                <w:b/>
                                <w:bCs/>
                                <w:sz w:val="16"/>
                                <w:szCs w:val="16"/>
                                <w:highlight w:val="yellow"/>
                              </w:rPr>
                              <w:t>[Hostel Telephone]</w:t>
                            </w:r>
                          </w:p>
                        </w:txbxContent>
                      </ns7:textbox>
                      <ns9:wrap anchorx="margin"/>
                    </ns7:shape>
                  </w:pict>
                </ns1:Fallback>
              </ns1:AlternateContent>
            </w:r>
            <w:r>
              <w:t xml:space="preserve"/>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Page </w:t>
            </w:r>
            <w:r>
              <w:rPr>
                <w:b/>
                <w:bCs/>
                <w:sz w:val="24"/>
                <w:szCs w:val="24"/>
              </w:rPr>
              <w:fldChar w:fldCharType="begin"/>
            </w:r>
            <w:r>
              <w:rPr>
                <w:b/>
                <w:bCs/>
              </w:rPr>
              <w:instrText xml:space="preserve"> NUMPAGES  </w:instrText>
            </w:r>
            <w:r>
              <w:rPr>
                <w:b/>
                <w:bCs/>
                <w:sz w:val="24"/>
                <w:szCs w:val="24"/>
              </w:rPr>
              <w:fldChar w:fldCharType="separate"/>
            </w:r>
            <w:r>
              <w:rPr>
                <w:b/>
                <w:bCs/>
                <w:sz w:val="24"/>
                <w:szCs w:val="24"/>
              </w:rPr>
              <w:t>11</w:t>
            </w:r>
            <w:r>
              <w:rPr>
                <w:b/>
                <w:bCs/>
                <w:sz w:val="24"/>
                <w:szCs w:val="24"/>
              </w:rPr>
              <w:fldChar w:fldCharType="end"/>
            </w:r>
          </w:p>
        </w:sdtContent>
      </w:sdt>
    </w:sdtContent>
  </w:sdt>
  <w:p ns2:paraId="5BBF9FE6" ns2:textId="77777777" w:rsidR="0053467D" w:rsidRDefault="0053467D">
    <w:pPr>
      <w:pStyle w:val="Footer"/>
    </w:pPr>
  </w:p>
</w:ftr>
</file>

<file path=word/footer2.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sdt>
    <w:sdtPr>
      <w:id w:val="-469134945"/>
      <w:docPartObj>
        <w:docPartGallery w:val="Page Numbers (Bottom of Page)"/>
        <w:docPartUnique/>
      </w:docPartObj>
    </w:sdtPr>
    <w:sdtContent>
      <w:sdt>
        <w:sdtPr>
          <w:id w:val="-2036959768"/>
          <w:docPartObj>
            <w:docPartGallery w:val="Page Numbers (Top of Page)"/>
            <w:docPartUnique/>
          </w:docPartObj>
        </w:sdtPr>
        <w:sdtContent>
          <w:p ns2:paraId="330E638C" ns2:textId="4284E6F6" w:rsidR="0053467D" w:rsidRDefault="00E37B05">
            <w:pPr>
              <w:pStyle w:val="Footer"/>
              <w:jc w:val="center"/>
            </w:pPr>
            <w:r>
              <w:rPr>
                <w:noProof/>
              </w:rPr>
              <ns1:AlternateContent>
                <ns1:Choice Requires="wps">
                  <w:drawing>
                    <ns3:anchor distT="45720" distB="45720" distL="114300" distR="114300" simplePos="0" relativeHeight="251658244" behindDoc="0" locked="0" layoutInCell="1" allowOverlap="1" ns4:anchorId="1F74D7F9" ns4:editId="4E923C10">
                      <ns3:simplePos x="0" y="0"/>
                      <ns3:positionH relativeFrom="column">
                        <ns3:posOffset>3778885</ns3:posOffset>
                      </ns3:positionH>
                      <ns3:positionV relativeFrom="paragraph">
                        <ns3:posOffset>-53340</ns3:posOffset>
                      </ns3:positionV>
                      <ns3:extent cx="1651000" cy="222250"/>
                      <ns3:effectExtent l="0" t="0" r="6350" b="6350"/>
                      <ns3:wrapNone/>
                      <ns3:docPr id="293392876"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651000" cy="222250"/>
                              </ns5:xfrm>
                              <ns5:prstGeom prst="rect">
                                <ns5:avLst/>
                              </ns5:prstGeom>
                              <ns5:solidFill>
                                <ns5:srgbClr val="FFFFFF"/>
                              </ns5:solidFill>
                              <ns5:ln w="9525">
                                <ns5:noFill/>
                                <ns5:miter lim="800000"/>
                                <ns5:headEnd/>
                                <ns5:tailEnd/>
                              </ns5:ln>
                            </ns6:spPr>
                            <ns6:txbx>
                              <w:txbxContent>
                                <w:p ns2:paraId="76BD3AA2" ns2:textId="6455AD9A" w:rsidR="0053467D" w:rsidRPr="00E37B05" w:rsidRDefault="0053467D" w:rsidP="0053467D">
                                  <w:pPr>
                                    <w:rPr>
                                      <w:sz w:val="16"/>
                                      <w:szCs w:val="16"/>
                                    </w:rPr>
                                  </w:pPr>
                                  <w:r w:rsidRPr="00E37B05">
                                    <w:rPr>
                                      <w:b/>
                                      <w:bCs/>
                                      <w:sz w:val="16"/>
                                      <w:szCs w:val="16"/>
                                    </w:rPr>
                                    <w:t xml:space="preserve">Email: </w:t>
                                  </w:r>
                                  <w:r w:rsidR="00E37B05" w:rsidRPr="00E37B05">
                                    <w:rPr>
                                      <w:b/>
                                      <w:bCs/>
                                      <w:sz w:val="16"/>
                                      <w:szCs w:val="16"/>
                                      <w:highlight w:val="yellow"/>
                                    </w:rPr>
                                    <w:t xml:space="preserve">[Hostel Email]</w:t>
                                  </w:r>
                                  <w:r w:rsidR="00E37B05">
                                    <w:rPr>
                                      <w:b/>
                                      <w:bCs/>
                                      <w:sz w:val="16"/>
                                      <w:szCs w:val="16"/>
                                      <w:highlight w:val="yellow"/>
                                    </w:rPr>
                                    <w:t/>
                                  </w:r>
                                  <w:r w:rsidR="00E37B05" w:rsidRPr="00E37B05">
                                    <w:rPr>
                                      <w:b/>
                                      <w:bCs/>
                                      <w:sz w:val="16"/>
                                      <w:szCs w:val="16"/>
                                      <w:highlight w:val="yellow"/>
                                    </w:rPr>
                                    <w:t/>
                                  </w:r>
                                </w:p>
                              </w:txbxContent>
                            </ns6:txbx>
                            <ns6:bodyPr rot="0" vert="horz" wrap="square" lIns="91440" tIns="45720" rIns="91440" bIns="45720" anchor="t" anchorCtr="0">
                              <ns5:noAutofit/>
                            </ns6:bodyPr>
                          </ns6:wsp>
                        </ns5:graphicData>
                      </ns5:graphic>
                      <ns4:sizeRelH relativeFrom="margin">
                        <ns4:pctWidth>0</ns4:pctWidth>
                      </ns4:sizeRelH>
                      <ns4:sizeRelV relativeFrom="margin">
                        <ns4:pctHeight>0</ns4:pctHeight>
                      </ns4:sizeRelV>
                    </ns3:anchor>
                  </w:drawing>
                </ns1:Choice>
                <ns1:Fallback>
                  <w:pict>
                    <ns7:shapetype ns2:anchorId="1F74D7F9" id="_x0000_t202" coordsize="21600,21600" ns8:spt="202" path="m,l,21600r21600,l21600,xe">
                      <ns7:stroke joinstyle="miter"/>
                      <ns7:path gradientshapeok="t" ns8:connecttype="rect"/>
                    </ns7:shapetype>
                    <ns7:shape id="_x0000_s1030" type="#_x0000_t202" style="position:absolute;left:0;text-align:left;margin-left:297.55pt;margin-top:-4.2pt;width:130pt;height:17.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" stroked="f">
                      <ns7:textbox>
                        <w:txbxContent>
                          <w:p ns2:paraId="76BD3AA2" ns2:textId="6455AD9A" w:rsidR="0053467D" w:rsidRPr="00E37B05" w:rsidRDefault="0053467D" w:rsidP="0053467D">
                            <w:pPr>
                              <w:rPr>
                                <w:sz w:val="16"/>
                                <w:szCs w:val="16"/>
                              </w:rPr>
                            </w:pPr>
                            <w:r w:rsidRPr="00E37B05">
                              <w:rPr>
                                <w:b/>
                                <w:bCs/>
                                <w:sz w:val="16"/>
                                <w:szCs w:val="16"/>
                              </w:rPr>
                              <w:t xml:space="preserve">Email: </w:t>
                            </w:r>
                            <w:r w:rsidR="00E37B05" w:rsidRPr="00E37B05">
                              <w:rPr>
                                <w:b/>
                                <w:bCs/>
                                <w:sz w:val="16"/>
                                <w:szCs w:val="16"/>
                                <w:highlight w:val="yellow"/>
                              </w:rPr>
                              <w:t xml:space="preserve">[Hostel Email]</w:t>
                            </w:r>
                            <w:r w:rsidR="00E37B05">
                              <w:rPr>
                                <w:b/>
                                <w:bCs/>
                                <w:sz w:val="16"/>
                                <w:szCs w:val="16"/>
                                <w:highlight w:val="yellow"/>
                              </w:rPr>
                              <w:t/>
                            </w:r>
                            <w:r w:rsidR="00E37B05" w:rsidRPr="00E37B05">
                              <w:rPr>
                                <w:b/>
                                <w:bCs/>
                                <w:sz w:val="16"/>
                                <w:szCs w:val="16"/>
                                <w:highlight w:val="yellow"/>
                              </w:rPr>
                              <w:t/>
                            </w:r>
                          </w:p>
                        </w:txbxContent>
                      </ns7:textbox>
                    </ns7:shape>
                  </w:pict>
                </ns1:Fallback>
              </ns1:AlternateContent>
            </w:r>
            <w:r w:rsidR="0053467D">
              <w:rPr>
                <w:noProof/>
              </w:rPr>
              <ns1:AlternateContent>
                <ns1:Choice Requires="wps">
                  <w:drawing>
                    <ns3:anchor distT="45720" distB="45720" distL="114300" distR="114300" simplePos="0" relativeHeight="251658245" behindDoc="0" locked="0" layoutInCell="1" allowOverlap="1" ns4:anchorId="4AC38046" ns4:editId="07216774">
                      <ns3:simplePos x="0" y="0"/>
                      <ns3:positionH relativeFrom="margin">
                        <ns3:posOffset>29210</ns3:posOffset>
                      </ns3:positionH>
                      <ns3:positionV relativeFrom="paragraph">
                        <ns3:posOffset>-64135</ns3:posOffset>
                      </ns3:positionV>
                      <ns3:extent cx="1651000" cy="222250"/>
                      <ns3:effectExtent l="0" t="0" r="6350" b="6350"/>
                      <ns3:wrapNone/>
                      <ns3:docPr id="91995375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651000" cy="222250"/>
                              </ns5:xfrm>
                              <ns5:prstGeom prst="rect">
                                <ns5:avLst/>
                              </ns5:prstGeom>
                              <ns5:solidFill>
                                <ns5:srgbClr val="FFFFFF"/>
                              </ns5:solidFill>
                              <ns5:ln w="9525">
                                <ns5:noFill/>
                                <ns5:miter lim="800000"/>
                                <ns5:headEnd/>
                                <ns5:tailEnd/>
                              </ns5:ln>
                            </ns6:spPr>
                            <ns6:txbx>
                              <w:txbxContent>
                                <w:p ns2:paraId="3213C800" ns2:textId="000DD499" w:rsidR="0053467D" w:rsidRPr="00E37B05" w:rsidRDefault="0053467D" w:rsidP="0053467D">
                                  <w:pPr>
                                    <w:rPr>
                                      <w:b/>
                                      <w:bCs/>
                                      <w:sz w:val="16"/>
                                      <w:szCs w:val="16"/>
                                    </w:rPr>
                                  </w:pPr>
                                  <w:r w:rsidRPr="00E37B05">
                                    <w:rPr>
                                      <w:b/>
                                      <w:bCs/>
                                      <w:sz w:val="16"/>
                                      <w:szCs w:val="16"/>
                                    </w:rPr>
                                    <w:t xml:space="preserve">Telephone: </w:t>
                                  </w:r>
                                  <w:r w:rsidR="00E37B05" w:rsidRPr="00E37B05">
                                    <w:rPr>
                                      <w:b/>
                                      <w:bCs/>
                                      <w:sz w:val="16"/>
                                      <w:szCs w:val="16"/>
                                      <w:highlight w:val="yellow"/>
                                    </w:rPr>
                                    <w:t>[Hostel Telephone]</w:t>
                                  </w:r>
                                </w:p>
                              </w:txbxContent>
                            </ns6:txbx>
                            <ns6:bodyPr rot="0" vert="horz" wrap="square" lIns="91440" tIns="45720" rIns="91440" bIns="45720" anchor="t" anchorCtr="0">
                              <ns5:noAutofit/>
                            </ns6:bodyPr>
                          </ns6:wsp>
                        </ns5:graphicData>
                      </ns5:graphic>
                      <ns4:sizeRelH relativeFrom="margin">
                        <ns4:pctWidth>0</ns4:pctWidth>
                      </ns4:sizeRelH>
                      <ns4:sizeRelV relativeFrom="margin">
                        <ns4:pctHeight>0</ns4:pctHeight>
                      </ns4:sizeRelV>
                    </ns3:anchor>
                  </w:drawing>
                </ns1:Choice>
                <ns1:Fallback>
                  <w:pict>
                    <ns7:shape ns2:anchorId="4AC38046" id="_x0000_s1031" type="#_x0000_t202" style="position:absolute;left:0;text-align:left;margin-left:2.3pt;margin-top:-5.05pt;width:130pt;height:17.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" stroked="f">
                      <ns7:textbox>
                        <w:txbxContent>
                          <w:p ns2:paraId="3213C800" ns2:textId="000DD499" w:rsidR="0053467D" w:rsidRPr="00E37B05" w:rsidRDefault="0053467D" w:rsidP="0053467D">
                            <w:pPr>
                              <w:rPr>
                                <w:b/>
                                <w:bCs/>
                                <w:sz w:val="16"/>
                                <w:szCs w:val="16"/>
                              </w:rPr>
                            </w:pPr>
                            <w:r w:rsidRPr="00E37B05">
                              <w:rPr>
                                <w:b/>
                                <w:bCs/>
                                <w:sz w:val="16"/>
                                <w:szCs w:val="16"/>
                              </w:rPr>
                              <w:t xml:space="preserve">Telephone: </w:t>
                            </w:r>
                            <w:r w:rsidR="00E37B05" w:rsidRPr="00E37B05">
                              <w:rPr>
                                <w:b/>
                                <w:bCs/>
                                <w:sz w:val="16"/>
                                <w:szCs w:val="16"/>
                                <w:highlight w:val="yellow"/>
                              </w:rPr>
                              <w:t>[Hostel Telephone]</w:t>
                            </w:r>
                          </w:p>
                        </w:txbxContent>
                      </ns7:textbox>
                      <ns9:wrap anchorx="margin"/>
                    </ns7:shape>
                  </w:pict>
                </ns1:Fallback>
              </ns1:AlternateContent>
            </w:r>
            <w:r w:rsidR="0053467D">
              <w:t xml:space="preserve"/>
            </w:r>
            <w:r w:rsidR="0053467D">
              <w:rPr>
                <w:b/>
                <w:bCs/>
                <w:sz w:val="24"/>
                <w:szCs w:val="24"/>
              </w:rPr>
              <w:fldChar w:fldCharType="begin"/>
            </w:r>
            <w:r w:rsidR="0053467D">
              <w:rPr>
                <w:b/>
                <w:bCs/>
              </w:rPr>
              <w:instrText xml:space="preserve"> PAGE </w:instrText>
            </w:r>
            <w:r w:rsidR="0053467D">
              <w:rPr>
                <w:b/>
                <w:bCs/>
                <w:sz w:val="24"/>
                <w:szCs w:val="24"/>
              </w:rPr>
              <w:fldChar w:fldCharType="separate"/>
            </w:r>
            <w:r w:rsidR="0053467D">
              <w:rPr>
                <w:b/>
                <w:bCs/>
                <w:noProof/>
              </w:rPr>
              <w:t>2</w:t>
            </w:r>
            <w:r w:rsidR="0053467D">
              <w:rPr>
                <w:b/>
                <w:bCs/>
                <w:sz w:val="24"/>
                <w:szCs w:val="24"/>
              </w:rPr>
              <w:fldChar w:fldCharType="end"/>
            </w:r>
            <w:r w:rsidR="0053467D">
              <w:t xml:space="preserve"> of Page </w:t>
            </w:r>
            <w:r w:rsidR="0053467D">
              <w:rPr>
                <w:b/>
                <w:bCs/>
                <w:sz w:val="24"/>
                <w:szCs w:val="24"/>
              </w:rPr>
              <w:fldChar w:fldCharType="begin"/>
            </w:r>
            <w:r w:rsidR="0053467D">
              <w:rPr>
                <w:b/>
                <w:bCs/>
              </w:rPr>
              <w:instrText xml:space="preserve"> NUMPAGES  </w:instrText>
            </w:r>
            <w:r w:rsidR="0053467D">
              <w:rPr>
                <w:b/>
                <w:bCs/>
                <w:sz w:val="24"/>
                <w:szCs w:val="24"/>
              </w:rPr>
              <w:fldChar w:fldCharType="separate"/>
            </w:r>
            <w:r w:rsidR="0053467D">
              <w:rPr>
                <w:b/>
                <w:bCs/>
                <w:noProof/>
              </w:rPr>
              <w:t>2</w:t>
            </w:r>
            <w:r w:rsidR="0053467D">
              <w:rPr>
                <w:b/>
                <w:bCs/>
                <w:sz w:val="24"/>
                <w:szCs w:val="24"/>
              </w:rPr>
              <w:fldChar w:fldCharType="end"/>
            </w:r>
          </w:p>
        </w:sdtContent>
      </w:sdt>
    </w:sdtContent>
  </w:sdt>
  <w:p ns2:paraId="4A0DBD89" ns2:textId="77777777" w:rsidR="0053467D" w:rsidRDefault="00534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77B4B" w14:textId="77777777" w:rsidR="00884E61" w:rsidRDefault="00884E61" w:rsidP="00FB1CC7">
      <w:pPr>
        <w:spacing w:after="0"/>
      </w:pPr>
      <w:r>
        <w:separator/>
      </w:r>
    </w:p>
  </w:footnote>
  <w:footnote w:type="continuationSeparator" w:id="0">
    <w:p w14:paraId="5CAC170B" w14:textId="77777777" w:rsidR="00884E61" w:rsidRDefault="00884E61" w:rsidP="00FB1C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9B0BB" w14:textId="77777777" w:rsidR="0053467D" w:rsidRDefault="0053467D">
    <w:pPr>
      <w:pStyle w:val="Header"/>
    </w:pPr>
    <w:r>
      <w:rPr>
        <w:noProof/>
      </w:rPr>
      <mc:AlternateContent>
        <mc:Choice Requires="wpg">
          <w:drawing>
            <wp:anchor distT="0" distB="0" distL="114300" distR="114300" simplePos="0" relativeHeight="251658241" behindDoc="0" locked="0" layoutInCell="1" allowOverlap="1" wp14:anchorId="58BCF428" wp14:editId="22DB6C97">
              <wp:simplePos x="0" y="0"/>
              <wp:positionH relativeFrom="column">
                <wp:posOffset>1270</wp:posOffset>
              </wp:positionH>
              <wp:positionV relativeFrom="paragraph">
                <wp:posOffset>-1270</wp:posOffset>
              </wp:positionV>
              <wp:extent cx="6629401" cy="831850"/>
              <wp:effectExtent l="0" t="0" r="0" b="6350"/>
              <wp:wrapNone/>
              <wp:docPr id="743425775" name="Group 16"/>
              <wp:cNvGraphicFramePr/>
              <a:graphic xmlns:a="http://schemas.openxmlformats.org/drawingml/2006/main">
                <a:graphicData uri="http://schemas.microsoft.com/office/word/2010/wordprocessingGroup">
                  <wpg:wgp>
                    <wpg:cNvGrpSpPr/>
                    <wpg:grpSpPr>
                      <a:xfrm>
                        <a:off x="0" y="0"/>
                        <a:ext cx="6629401" cy="831850"/>
                        <a:chOff x="0" y="0"/>
                        <a:chExt cx="8400143" cy="1299029"/>
                      </a:xfrm>
                    </wpg:grpSpPr>
                    <wpg:grpSp>
                      <wpg:cNvPr id="103156155" name="Group 103156155"/>
                      <wpg:cNvGrpSpPr/>
                      <wpg:grpSpPr>
                        <a:xfrm>
                          <a:off x="0" y="0"/>
                          <a:ext cx="8400143" cy="1299029"/>
                          <a:chOff x="0" y="0"/>
                          <a:chExt cx="8409214" cy="1299029"/>
                        </a:xfrm>
                      </wpg:grpSpPr>
                      <pic:pic xmlns:pic="http://schemas.openxmlformats.org/drawingml/2006/picture">
                        <pic:nvPicPr>
                          <pic:cNvPr id="1161288334" name="Picture 1161288334"/>
                          <pic:cNvPicPr>
                            <a:picLocks noChangeAspect="1"/>
                          </pic:cNvPicPr>
                        </pic:nvPicPr>
                        <pic:blipFill>
                          <a:blip r:embed="rId1"/>
                          <a:stretch>
                            <a:fillRect/>
                          </a:stretch>
                        </pic:blipFill>
                        <pic:spPr>
                          <a:xfrm>
                            <a:off x="0" y="10888"/>
                            <a:ext cx="1523999" cy="1274031"/>
                          </a:xfrm>
                          <a:prstGeom prst="rect">
                            <a:avLst/>
                          </a:prstGeom>
                        </pic:spPr>
                      </pic:pic>
                      <wpg:grpSp>
                        <wpg:cNvPr id="799809603" name="Group 799809603"/>
                        <wpg:cNvGrpSpPr/>
                        <wpg:grpSpPr>
                          <a:xfrm>
                            <a:off x="1533074" y="0"/>
                            <a:ext cx="6876140" cy="1299029"/>
                            <a:chOff x="1533074" y="0"/>
                            <a:chExt cx="6876140" cy="1299029"/>
                          </a:xfrm>
                        </wpg:grpSpPr>
                        <pic:pic xmlns:pic="http://schemas.openxmlformats.org/drawingml/2006/picture">
                          <pic:nvPicPr>
                            <pic:cNvPr id="219932145" name="Picture 219932145"/>
                            <pic:cNvPicPr>
                              <a:picLocks noChangeAspect="1"/>
                            </pic:cNvPicPr>
                          </pic:nvPicPr>
                          <pic:blipFill rotWithShape="1">
                            <a:blip r:embed="rId2"/>
                            <a:srcRect b="26309"/>
                            <a:stretch/>
                          </pic:blipFill>
                          <pic:spPr>
                            <a:xfrm>
                              <a:off x="2095503" y="29029"/>
                              <a:ext cx="5250967" cy="935874"/>
                            </a:xfrm>
                            <a:prstGeom prst="rect">
                              <a:avLst/>
                            </a:prstGeom>
                          </pic:spPr>
                        </pic:pic>
                        <pic:pic xmlns:pic="http://schemas.openxmlformats.org/drawingml/2006/picture">
                          <pic:nvPicPr>
                            <pic:cNvPr id="1562758277" name="Picture 1562758277"/>
                            <pic:cNvPicPr>
                              <a:picLocks noChangeAspect="1"/>
                            </pic:cNvPicPr>
                          </pic:nvPicPr>
                          <pic:blipFill>
                            <a:blip r:embed="rId3"/>
                            <a:stretch>
                              <a:fillRect/>
                            </a:stretch>
                          </pic:blipFill>
                          <pic:spPr>
                            <a:xfrm>
                              <a:off x="7192939" y="29029"/>
                              <a:ext cx="1216275" cy="1270000"/>
                            </a:xfrm>
                            <a:prstGeom prst="rect">
                              <a:avLst/>
                            </a:prstGeom>
                          </pic:spPr>
                        </pic:pic>
                        <pic:pic xmlns:pic="http://schemas.openxmlformats.org/drawingml/2006/picture">
                          <pic:nvPicPr>
                            <pic:cNvPr id="1175704893" name="Picture 1175704893"/>
                            <pic:cNvPicPr>
                              <a:picLocks noChangeAspect="1"/>
                            </pic:cNvPicPr>
                          </pic:nvPicPr>
                          <pic:blipFill>
                            <a:blip r:embed="rId3"/>
                            <a:stretch>
                              <a:fillRect/>
                            </a:stretch>
                          </pic:blipFill>
                          <pic:spPr>
                            <a:xfrm>
                              <a:off x="1533074" y="0"/>
                              <a:ext cx="559975" cy="1270000"/>
                            </a:xfrm>
                            <a:prstGeom prst="rect">
                              <a:avLst/>
                            </a:prstGeom>
                          </pic:spPr>
                        </pic:pic>
                      </wpg:grpSp>
                    </wpg:grpSp>
                    <pic:pic xmlns:pic="http://schemas.openxmlformats.org/drawingml/2006/picture">
                      <pic:nvPicPr>
                        <pic:cNvPr id="1237335002" name="Picture 1237335002"/>
                        <pic:cNvPicPr>
                          <a:picLocks noChangeAspect="1"/>
                        </pic:cNvPicPr>
                      </pic:nvPicPr>
                      <pic:blipFill>
                        <a:blip r:embed="rId3"/>
                        <a:stretch>
                          <a:fillRect/>
                        </a:stretch>
                      </pic:blipFill>
                      <pic:spPr>
                        <a:xfrm>
                          <a:off x="2095500" y="941916"/>
                          <a:ext cx="5210022" cy="351070"/>
                        </a:xfrm>
                        <a:prstGeom prst="rect">
                          <a:avLst/>
                        </a:prstGeom>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6DD44B62" id="Group 16" o:spid="_x0000_s1026" style="position:absolute;margin-left:.1pt;margin-top:-.1pt;width:522pt;height:65.5pt;z-index:251658241;mso-width-relative:margin;mso-height-relative:margin" coordsize="84001,12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">
              <v:group id="Group 103156155" o:spid="_x0000_s1027" style="position:absolute;width:84001;height:12990" coordsize="84092,1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1288334" o:spid="_x0000_s1028" type="#_x0000_t75" style="position:absolute;top:108;width:15239;height:12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">
                  <v:imagedata r:id="rId4" o:title=""/>
                </v:shape>
                <v:group id="Group 799809603" o:spid="_x0000_s1029" style="position:absolute;left:15330;width:68762;height:12990" coordorigin="15330" coordsize="68761,1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">
                  <v:shape id="Picture 219932145" o:spid="_x0000_s1030" type="#_x0000_t75" style="position:absolute;left:20955;top:290;width:52509;height:9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">
                    <v:imagedata r:id="rId5" o:title="" cropbottom="17242f"/>
                  </v:shape>
                  <v:shape id="Picture 1562758277" o:spid="_x0000_s1031" type="#_x0000_t75" style="position:absolute;left:71929;top:290;width:12163;height:12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">
                    <v:imagedata r:id="rId6" o:title=""/>
                  </v:shape>
                  <v:shape id="Picture 1175704893" o:spid="_x0000_s1032" type="#_x0000_t75" style="position:absolute;left:15330;width:5600;height:12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">
                    <v:imagedata r:id="rId6" o:title=""/>
                  </v:shape>
                </v:group>
              </v:group>
              <v:shape id="Picture 1237335002" o:spid="_x0000_s1033" type="#_x0000_t75" style="position:absolute;left:20955;top:9419;width:52100;height:3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">
                <v:imagedata r:id="rId6" o:title=""/>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C3D98" w14:textId="77777777" w:rsidR="0053467D" w:rsidRDefault="0053467D">
    <w:pPr>
      <w:pStyle w:val="Header"/>
    </w:pPr>
    <w:r>
      <w:rPr>
        <w:noProof/>
      </w:rPr>
      <mc:AlternateContent>
        <mc:Choice Requires="wpg">
          <w:drawing>
            <wp:anchor distT="0" distB="0" distL="114300" distR="114300" simplePos="0" relativeHeight="251658240" behindDoc="0" locked="0" layoutInCell="1" allowOverlap="1" wp14:anchorId="6764ACA2" wp14:editId="1927B795">
              <wp:simplePos x="0" y="0"/>
              <wp:positionH relativeFrom="column">
                <wp:posOffset>-81280</wp:posOffset>
              </wp:positionH>
              <wp:positionV relativeFrom="paragraph">
                <wp:posOffset>-1270</wp:posOffset>
              </wp:positionV>
              <wp:extent cx="6629401" cy="831850"/>
              <wp:effectExtent l="0" t="0" r="0" b="6350"/>
              <wp:wrapNone/>
              <wp:docPr id="17" name="Group 16">
                <a:extLst xmlns:a="http://schemas.openxmlformats.org/drawingml/2006/main">
                  <a:ext uri="{FF2B5EF4-FFF2-40B4-BE49-F238E27FC236}">
                    <a16:creationId xmlns:a16="http://schemas.microsoft.com/office/drawing/2014/main" id="{29A3BA92-EE47-D950-7C3E-FFFFBA97B7A2}"/>
                  </a:ext>
                </a:extLst>
              </wp:docPr>
              <wp:cNvGraphicFramePr/>
              <a:graphic xmlns:a="http://schemas.openxmlformats.org/drawingml/2006/main">
                <a:graphicData uri="http://schemas.microsoft.com/office/word/2010/wordprocessingGroup">
                  <wpg:wgp>
                    <wpg:cNvGrpSpPr/>
                    <wpg:grpSpPr>
                      <a:xfrm>
                        <a:off x="0" y="0"/>
                        <a:ext cx="6629401" cy="831850"/>
                        <a:chOff x="0" y="0"/>
                        <a:chExt cx="8400143" cy="1299029"/>
                      </a:xfrm>
                    </wpg:grpSpPr>
                    <wpg:grpSp>
                      <wpg:cNvPr id="1920380411" name="Group 1920380411">
                        <a:extLst>
                          <a:ext uri="{FF2B5EF4-FFF2-40B4-BE49-F238E27FC236}">
                            <a16:creationId xmlns:a16="http://schemas.microsoft.com/office/drawing/2014/main" id="{832D7816-E11D-26A3-6A0B-799829EE4A5E}"/>
                          </a:ext>
                        </a:extLst>
                      </wpg:cNvPr>
                      <wpg:cNvGrpSpPr/>
                      <wpg:grpSpPr>
                        <a:xfrm>
                          <a:off x="0" y="0"/>
                          <a:ext cx="8400143" cy="1299029"/>
                          <a:chOff x="0" y="0"/>
                          <a:chExt cx="8409214" cy="1299029"/>
                        </a:xfrm>
                      </wpg:grpSpPr>
                      <pic:pic xmlns:pic="http://schemas.openxmlformats.org/drawingml/2006/picture">
                        <pic:nvPicPr>
                          <pic:cNvPr id="416580613" name="Picture 416580613">
                            <a:extLst>
                              <a:ext uri="{FF2B5EF4-FFF2-40B4-BE49-F238E27FC236}">
                                <a16:creationId xmlns:a16="http://schemas.microsoft.com/office/drawing/2014/main" id="{A9418C44-7E22-71F7-0717-6F3FA871EFB9}"/>
                              </a:ext>
                            </a:extLst>
                          </pic:cNvPr>
                          <pic:cNvPicPr>
                            <a:picLocks noChangeAspect="1"/>
                          </pic:cNvPicPr>
                        </pic:nvPicPr>
                        <pic:blipFill>
                          <a:blip r:embed="rId1"/>
                          <a:stretch>
                            <a:fillRect/>
                          </a:stretch>
                        </pic:blipFill>
                        <pic:spPr>
                          <a:xfrm>
                            <a:off x="0" y="10888"/>
                            <a:ext cx="1523999" cy="1274031"/>
                          </a:xfrm>
                          <a:prstGeom prst="rect">
                            <a:avLst/>
                          </a:prstGeom>
                        </pic:spPr>
                      </pic:pic>
                      <wpg:grpSp>
                        <wpg:cNvPr id="833170247" name="Group 833170247">
                          <a:extLst>
                            <a:ext uri="{FF2B5EF4-FFF2-40B4-BE49-F238E27FC236}">
                              <a16:creationId xmlns:a16="http://schemas.microsoft.com/office/drawing/2014/main" id="{5287869A-BE90-1CD1-D9A4-3073BF6BBDD0}"/>
                            </a:ext>
                          </a:extLst>
                        </wpg:cNvPr>
                        <wpg:cNvGrpSpPr/>
                        <wpg:grpSpPr>
                          <a:xfrm>
                            <a:off x="1533074" y="0"/>
                            <a:ext cx="6876140" cy="1299029"/>
                            <a:chOff x="1533074" y="0"/>
                            <a:chExt cx="6876140" cy="1299029"/>
                          </a:xfrm>
                        </wpg:grpSpPr>
                        <pic:pic xmlns:pic="http://schemas.openxmlformats.org/drawingml/2006/picture">
                          <pic:nvPicPr>
                            <pic:cNvPr id="1718496158" name="Picture 1718496158">
                              <a:extLst>
                                <a:ext uri="{FF2B5EF4-FFF2-40B4-BE49-F238E27FC236}">
                                  <a16:creationId xmlns:a16="http://schemas.microsoft.com/office/drawing/2014/main" id="{E6C4A6FC-9979-AE74-B10A-C477F8BDB7F3}"/>
                                </a:ext>
                              </a:extLst>
                            </pic:cNvPr>
                            <pic:cNvPicPr>
                              <a:picLocks noChangeAspect="1"/>
                            </pic:cNvPicPr>
                          </pic:nvPicPr>
                          <pic:blipFill rotWithShape="1">
                            <a:blip r:embed="rId2"/>
                            <a:srcRect b="26309"/>
                            <a:stretch/>
                          </pic:blipFill>
                          <pic:spPr>
                            <a:xfrm>
                              <a:off x="2095503" y="29029"/>
                              <a:ext cx="5250967" cy="935874"/>
                            </a:xfrm>
                            <a:prstGeom prst="rect">
                              <a:avLst/>
                            </a:prstGeom>
                          </pic:spPr>
                        </pic:pic>
                        <pic:pic xmlns:pic="http://schemas.openxmlformats.org/drawingml/2006/picture">
                          <pic:nvPicPr>
                            <pic:cNvPr id="875357317" name="Picture 875357317">
                              <a:extLst>
                                <a:ext uri="{FF2B5EF4-FFF2-40B4-BE49-F238E27FC236}">
                                  <a16:creationId xmlns:a16="http://schemas.microsoft.com/office/drawing/2014/main" id="{701E1D95-1128-D744-359E-5A2888F0BDE4}"/>
                                </a:ext>
                              </a:extLst>
                            </pic:cNvPr>
                            <pic:cNvPicPr>
                              <a:picLocks noChangeAspect="1"/>
                            </pic:cNvPicPr>
                          </pic:nvPicPr>
                          <pic:blipFill>
                            <a:blip r:embed="rId3"/>
                            <a:stretch>
                              <a:fillRect/>
                            </a:stretch>
                          </pic:blipFill>
                          <pic:spPr>
                            <a:xfrm>
                              <a:off x="7273487" y="29029"/>
                              <a:ext cx="1135727" cy="1270000"/>
                            </a:xfrm>
                            <a:prstGeom prst="rect">
                              <a:avLst/>
                            </a:prstGeom>
                          </pic:spPr>
                        </pic:pic>
                        <pic:pic xmlns:pic="http://schemas.openxmlformats.org/drawingml/2006/picture">
                          <pic:nvPicPr>
                            <pic:cNvPr id="1868791796" name="Picture 1868791796">
                              <a:extLst>
                                <a:ext uri="{FF2B5EF4-FFF2-40B4-BE49-F238E27FC236}">
                                  <a16:creationId xmlns:a16="http://schemas.microsoft.com/office/drawing/2014/main" id="{7121F373-D84F-411F-B5C5-2540F5D1B4A8}"/>
                                </a:ext>
                              </a:extLst>
                            </pic:cNvPr>
                            <pic:cNvPicPr>
                              <a:picLocks noChangeAspect="1"/>
                            </pic:cNvPicPr>
                          </pic:nvPicPr>
                          <pic:blipFill>
                            <a:blip r:embed="rId3"/>
                            <a:stretch>
                              <a:fillRect/>
                            </a:stretch>
                          </pic:blipFill>
                          <pic:spPr>
                            <a:xfrm>
                              <a:off x="1533074" y="0"/>
                              <a:ext cx="559975" cy="1270000"/>
                            </a:xfrm>
                            <a:prstGeom prst="rect">
                              <a:avLst/>
                            </a:prstGeom>
                          </pic:spPr>
                        </pic:pic>
                      </wpg:grpSp>
                    </wpg:grpSp>
                    <pic:pic xmlns:pic="http://schemas.openxmlformats.org/drawingml/2006/picture">
                      <pic:nvPicPr>
                        <pic:cNvPr id="1020614071" name="Picture 1020614071">
                          <a:extLst>
                            <a:ext uri="{FF2B5EF4-FFF2-40B4-BE49-F238E27FC236}">
                              <a16:creationId xmlns:a16="http://schemas.microsoft.com/office/drawing/2014/main" id="{3741FD8D-E5C4-48FF-9180-1365064BC9A8}"/>
                            </a:ext>
                          </a:extLst>
                        </pic:cNvPr>
                        <pic:cNvPicPr>
                          <a:picLocks noChangeAspect="1"/>
                        </pic:cNvPicPr>
                      </pic:nvPicPr>
                      <pic:blipFill>
                        <a:blip r:embed="rId3"/>
                        <a:stretch>
                          <a:fillRect/>
                        </a:stretch>
                      </pic:blipFill>
                      <pic:spPr>
                        <a:xfrm>
                          <a:off x="2095500" y="941916"/>
                          <a:ext cx="5210022" cy="351070"/>
                        </a:xfrm>
                        <a:prstGeom prst="rect">
                          <a:avLst/>
                        </a:prstGeom>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3FF92B18" id="Group 16" o:spid="_x0000_s1026" style="position:absolute;margin-left:-6.4pt;margin-top:-.1pt;width:522pt;height:65.5pt;z-index:251658240;mso-width-relative:margin;mso-height-relative:margin" coordsize="84001,12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">
              <v:group id="Group 1920380411" o:spid="_x0000_s1027" style="position:absolute;width:84001;height:12990" coordsize="84092,1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6580613" o:spid="_x0000_s1028" type="#_x0000_t75" style="position:absolute;top:108;width:15239;height:12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">
                  <v:imagedata r:id="rId4" o:title=""/>
                </v:shape>
                <v:group id="Group 833170247" o:spid="_x0000_s1029" style="position:absolute;left:15330;width:68762;height:12990" coordorigin="15330" coordsize="68761,1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">
                  <v:shape id="Picture 1718496158" o:spid="_x0000_s1030" type="#_x0000_t75" style="position:absolute;left:20955;top:290;width:52509;height:9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">
                    <v:imagedata r:id="rId5" o:title="" cropbottom="17242f"/>
                  </v:shape>
                  <v:shape id="Picture 875357317" o:spid="_x0000_s1031" type="#_x0000_t75" style="position:absolute;left:72734;top:290;width:11358;height:12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">
                    <v:imagedata r:id="rId6" o:title=""/>
                  </v:shape>
                  <v:shape id="Picture 1868791796" o:spid="_x0000_s1032" type="#_x0000_t75" style="position:absolute;left:15330;width:5600;height:12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">
                    <v:imagedata r:id="rId6" o:title=""/>
                  </v:shape>
                </v:group>
              </v:group>
              <v:shape id="Picture 1020614071" o:spid="_x0000_s1033" type="#_x0000_t75" style="position:absolute;left:20955;top:9419;width:52100;height:3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">
                <v:imagedata r:id="rId6"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520F"/>
    <w:multiLevelType w:val="hybridMultilevel"/>
    <w:tmpl w:val="8A8A4CAA"/>
    <w:lvl w:ilvl="0" w:tplc="14090017">
      <w:start w:val="1"/>
      <w:numFmt w:val="lowerLetter"/>
      <w:lvlText w:val="%1)"/>
      <w:lvlJc w:val="left"/>
      <w:pPr>
        <w:ind w:left="1152" w:hanging="360"/>
      </w:pPr>
    </w:lvl>
    <w:lvl w:ilvl="1" w:tplc="14090019" w:tentative="1">
      <w:start w:val="1"/>
      <w:numFmt w:val="lowerLetter"/>
      <w:lvlText w:val="%2."/>
      <w:lvlJc w:val="left"/>
      <w:pPr>
        <w:ind w:left="1872" w:hanging="360"/>
      </w:pPr>
    </w:lvl>
    <w:lvl w:ilvl="2" w:tplc="1409001B" w:tentative="1">
      <w:start w:val="1"/>
      <w:numFmt w:val="lowerRoman"/>
      <w:lvlText w:val="%3."/>
      <w:lvlJc w:val="right"/>
      <w:pPr>
        <w:ind w:left="2592" w:hanging="180"/>
      </w:pPr>
    </w:lvl>
    <w:lvl w:ilvl="3" w:tplc="1409000F" w:tentative="1">
      <w:start w:val="1"/>
      <w:numFmt w:val="decimal"/>
      <w:lvlText w:val="%4."/>
      <w:lvlJc w:val="left"/>
      <w:pPr>
        <w:ind w:left="3312" w:hanging="360"/>
      </w:pPr>
    </w:lvl>
    <w:lvl w:ilvl="4" w:tplc="14090019" w:tentative="1">
      <w:start w:val="1"/>
      <w:numFmt w:val="lowerLetter"/>
      <w:lvlText w:val="%5."/>
      <w:lvlJc w:val="left"/>
      <w:pPr>
        <w:ind w:left="4032" w:hanging="360"/>
      </w:pPr>
    </w:lvl>
    <w:lvl w:ilvl="5" w:tplc="1409001B" w:tentative="1">
      <w:start w:val="1"/>
      <w:numFmt w:val="lowerRoman"/>
      <w:lvlText w:val="%6."/>
      <w:lvlJc w:val="right"/>
      <w:pPr>
        <w:ind w:left="4752" w:hanging="180"/>
      </w:pPr>
    </w:lvl>
    <w:lvl w:ilvl="6" w:tplc="1409000F" w:tentative="1">
      <w:start w:val="1"/>
      <w:numFmt w:val="decimal"/>
      <w:lvlText w:val="%7."/>
      <w:lvlJc w:val="left"/>
      <w:pPr>
        <w:ind w:left="5472" w:hanging="360"/>
      </w:pPr>
    </w:lvl>
    <w:lvl w:ilvl="7" w:tplc="14090019" w:tentative="1">
      <w:start w:val="1"/>
      <w:numFmt w:val="lowerLetter"/>
      <w:lvlText w:val="%8."/>
      <w:lvlJc w:val="left"/>
      <w:pPr>
        <w:ind w:left="6192" w:hanging="360"/>
      </w:pPr>
    </w:lvl>
    <w:lvl w:ilvl="8" w:tplc="1409001B" w:tentative="1">
      <w:start w:val="1"/>
      <w:numFmt w:val="lowerRoman"/>
      <w:lvlText w:val="%9."/>
      <w:lvlJc w:val="right"/>
      <w:pPr>
        <w:ind w:left="6912" w:hanging="180"/>
      </w:pPr>
    </w:lvl>
  </w:abstractNum>
  <w:abstractNum w:abstractNumId="1" w15:restartNumberingAfterBreak="0">
    <w:nsid w:val="19BC6CB6"/>
    <w:multiLevelType w:val="multilevel"/>
    <w:tmpl w:val="8D86E7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11522EB"/>
    <w:multiLevelType w:val="multilevel"/>
    <w:tmpl w:val="381CF1A2"/>
    <w:styleLink w:val="NumbListBullet"/>
    <w:lvl w:ilvl="0">
      <w:start w:val="1"/>
      <w:numFmt w:val="bullet"/>
      <w:pStyle w:val="Bullet1"/>
      <w:lvlText w:val="•"/>
      <w:lvlJc w:val="left"/>
      <w:pPr>
        <w:tabs>
          <w:tab w:val="num" w:pos="340"/>
        </w:tabs>
        <w:ind w:left="340" w:hanging="340"/>
      </w:pPr>
      <w:rPr>
        <w:rFonts w:ascii="Arial" w:hAnsi="Arial" w:hint="default"/>
        <w:color w:val="auto"/>
      </w:rPr>
    </w:lvl>
    <w:lvl w:ilvl="1">
      <w:start w:val="1"/>
      <w:numFmt w:val="bullet"/>
      <w:pStyle w:val="Bullet2"/>
      <w:lvlText w:val="–"/>
      <w:lvlJc w:val="left"/>
      <w:pPr>
        <w:tabs>
          <w:tab w:val="num" w:pos="340"/>
        </w:tabs>
        <w:ind w:left="680" w:hanging="340"/>
      </w:pPr>
      <w:rPr>
        <w:rFonts w:ascii="Calibri" w:hAnsi="Calibri" w:hint="default"/>
        <w:color w:val="auto"/>
      </w:rPr>
    </w:lvl>
    <w:lvl w:ilvl="2">
      <w:start w:val="1"/>
      <w:numFmt w:val="none"/>
      <w:suff w:val="nothing"/>
      <w:lvlText w:val=""/>
      <w:lvlJc w:val="left"/>
      <w:pPr>
        <w:ind w:left="1247" w:firstLine="0"/>
      </w:pPr>
      <w:rPr>
        <w:rFonts w:hint="default"/>
      </w:rPr>
    </w:lvl>
    <w:lvl w:ilvl="3">
      <w:start w:val="1"/>
      <w:numFmt w:val="none"/>
      <w:suff w:val="nothing"/>
      <w:lvlText w:val=""/>
      <w:lvlJc w:val="left"/>
      <w:pPr>
        <w:ind w:left="1247" w:firstLine="0"/>
      </w:pPr>
      <w:rPr>
        <w:rFonts w:hint="default"/>
      </w:rPr>
    </w:lvl>
    <w:lvl w:ilvl="4">
      <w:start w:val="1"/>
      <w:numFmt w:val="none"/>
      <w:suff w:val="nothing"/>
      <w:lvlText w:val=""/>
      <w:lvlJc w:val="left"/>
      <w:pPr>
        <w:ind w:left="1247" w:firstLine="0"/>
      </w:pPr>
      <w:rPr>
        <w:rFonts w:hint="default"/>
      </w:rPr>
    </w:lvl>
    <w:lvl w:ilvl="5">
      <w:start w:val="1"/>
      <w:numFmt w:val="none"/>
      <w:suff w:val="nothing"/>
      <w:lvlText w:val=""/>
      <w:lvlJc w:val="left"/>
      <w:pPr>
        <w:ind w:left="1247" w:firstLine="0"/>
      </w:pPr>
      <w:rPr>
        <w:rFonts w:hint="default"/>
      </w:rPr>
    </w:lvl>
    <w:lvl w:ilvl="6">
      <w:start w:val="1"/>
      <w:numFmt w:val="none"/>
      <w:suff w:val="nothing"/>
      <w:lvlText w:val=""/>
      <w:lvlJc w:val="left"/>
      <w:pPr>
        <w:ind w:left="1247" w:firstLine="0"/>
      </w:pPr>
      <w:rPr>
        <w:rFonts w:hint="default"/>
      </w:rPr>
    </w:lvl>
    <w:lvl w:ilvl="7">
      <w:start w:val="1"/>
      <w:numFmt w:val="none"/>
      <w:suff w:val="nothing"/>
      <w:lvlText w:val=""/>
      <w:lvlJc w:val="left"/>
      <w:pPr>
        <w:ind w:left="1247" w:firstLine="0"/>
      </w:pPr>
      <w:rPr>
        <w:rFonts w:hint="default"/>
      </w:rPr>
    </w:lvl>
    <w:lvl w:ilvl="8">
      <w:start w:val="1"/>
      <w:numFmt w:val="none"/>
      <w:suff w:val="nothing"/>
      <w:lvlText w:val=""/>
      <w:lvlJc w:val="left"/>
      <w:pPr>
        <w:ind w:left="1247" w:firstLine="0"/>
      </w:pPr>
      <w:rPr>
        <w:rFonts w:hint="default"/>
      </w:rPr>
    </w:lvl>
  </w:abstractNum>
  <w:abstractNum w:abstractNumId="3" w15:restartNumberingAfterBreak="0">
    <w:nsid w:val="34BF44CD"/>
    <w:multiLevelType w:val="multilevel"/>
    <w:tmpl w:val="381CF1A2"/>
    <w:numStyleLink w:val="NumbListBullet"/>
  </w:abstractNum>
  <w:abstractNum w:abstractNumId="4" w15:restartNumberingAfterBreak="0">
    <w:nsid w:val="3FBD6BBE"/>
    <w:multiLevelType w:val="hybridMultilevel"/>
    <w:tmpl w:val="2744C0D6"/>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1B63250"/>
    <w:multiLevelType w:val="multilevel"/>
    <w:tmpl w:val="45CAAD22"/>
    <w:numStyleLink w:val="NumbListNumbList"/>
  </w:abstractNum>
  <w:abstractNum w:abstractNumId="6" w15:restartNumberingAfterBreak="0">
    <w:nsid w:val="427D68DF"/>
    <w:multiLevelType w:val="hybridMultilevel"/>
    <w:tmpl w:val="8A8A4CAA"/>
    <w:lvl w:ilvl="0" w:tplc="FFFFFFFF">
      <w:start w:val="1"/>
      <w:numFmt w:val="lowerLetter"/>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7" w15:restartNumberingAfterBreak="0">
    <w:nsid w:val="4A322882"/>
    <w:multiLevelType w:val="multilevel"/>
    <w:tmpl w:val="AF62B08A"/>
    <w:lvl w:ilvl="0">
      <w:start w:val="1"/>
      <w:numFmt w:val="decimal"/>
      <w:lvlText w:val="%1.0"/>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19E6243"/>
    <w:multiLevelType w:val="multilevel"/>
    <w:tmpl w:val="45CAAD22"/>
    <w:styleLink w:val="NumbListNumbList"/>
    <w:lvl w:ilvl="0">
      <w:start w:val="1"/>
      <w:numFmt w:val="decimal"/>
      <w:pStyle w:val="NumbList1"/>
      <w:lvlText w:val="%1."/>
      <w:lvlJc w:val="left"/>
      <w:pPr>
        <w:tabs>
          <w:tab w:val="num" w:pos="340"/>
        </w:tabs>
        <w:ind w:left="340" w:hanging="340"/>
      </w:pPr>
      <w:rPr>
        <w:rFonts w:hint="default"/>
      </w:rPr>
    </w:lvl>
    <w:lvl w:ilvl="1">
      <w:start w:val="1"/>
      <w:numFmt w:val="lowerLetter"/>
      <w:pStyle w:val="NumbList2"/>
      <w:lvlText w:val="%2."/>
      <w:lvlJc w:val="left"/>
      <w:pPr>
        <w:tabs>
          <w:tab w:val="num" w:pos="680"/>
        </w:tabs>
        <w:ind w:left="680" w:hanging="340"/>
      </w:pPr>
      <w:rPr>
        <w:rFonts w:hint="default"/>
      </w:rPr>
    </w:lvl>
    <w:lvl w:ilvl="2">
      <w:start w:val="1"/>
      <w:numFmt w:val="none"/>
      <w:suff w:val="nothing"/>
      <w:lvlText w:val=""/>
      <w:lvlJc w:val="left"/>
      <w:pPr>
        <w:ind w:left="1247" w:firstLine="0"/>
      </w:pPr>
      <w:rPr>
        <w:rFonts w:hint="default"/>
      </w:rPr>
    </w:lvl>
    <w:lvl w:ilvl="3">
      <w:start w:val="1"/>
      <w:numFmt w:val="none"/>
      <w:suff w:val="nothing"/>
      <w:lvlText w:val=""/>
      <w:lvlJc w:val="left"/>
      <w:pPr>
        <w:ind w:left="1247" w:firstLine="0"/>
      </w:pPr>
      <w:rPr>
        <w:rFonts w:hint="default"/>
      </w:rPr>
    </w:lvl>
    <w:lvl w:ilvl="4">
      <w:start w:val="1"/>
      <w:numFmt w:val="none"/>
      <w:suff w:val="nothing"/>
      <w:lvlText w:val=""/>
      <w:lvlJc w:val="left"/>
      <w:pPr>
        <w:ind w:left="1247" w:firstLine="0"/>
      </w:pPr>
      <w:rPr>
        <w:rFonts w:hint="default"/>
      </w:rPr>
    </w:lvl>
    <w:lvl w:ilvl="5">
      <w:start w:val="1"/>
      <w:numFmt w:val="none"/>
      <w:suff w:val="nothing"/>
      <w:lvlText w:val=""/>
      <w:lvlJc w:val="left"/>
      <w:pPr>
        <w:ind w:left="1247" w:firstLine="0"/>
      </w:pPr>
      <w:rPr>
        <w:rFonts w:hint="default"/>
      </w:rPr>
    </w:lvl>
    <w:lvl w:ilvl="6">
      <w:start w:val="1"/>
      <w:numFmt w:val="none"/>
      <w:suff w:val="nothing"/>
      <w:lvlText w:val=""/>
      <w:lvlJc w:val="left"/>
      <w:pPr>
        <w:ind w:left="1247" w:firstLine="0"/>
      </w:pPr>
      <w:rPr>
        <w:rFonts w:hint="default"/>
      </w:rPr>
    </w:lvl>
    <w:lvl w:ilvl="7">
      <w:start w:val="1"/>
      <w:numFmt w:val="none"/>
      <w:suff w:val="nothing"/>
      <w:lvlText w:val=""/>
      <w:lvlJc w:val="left"/>
      <w:pPr>
        <w:ind w:left="1247" w:firstLine="0"/>
      </w:pPr>
      <w:rPr>
        <w:rFonts w:hint="default"/>
      </w:rPr>
    </w:lvl>
    <w:lvl w:ilvl="8">
      <w:start w:val="1"/>
      <w:numFmt w:val="none"/>
      <w:suff w:val="nothing"/>
      <w:lvlText w:val=""/>
      <w:lvlJc w:val="left"/>
      <w:pPr>
        <w:ind w:left="1247" w:firstLine="0"/>
      </w:pPr>
      <w:rPr>
        <w:rFonts w:hint="default"/>
      </w:rPr>
    </w:lvl>
  </w:abstractNum>
  <w:abstractNum w:abstractNumId="9" w15:restartNumberingAfterBreak="0">
    <w:nsid w:val="6A7854E8"/>
    <w:multiLevelType w:val="hybridMultilevel"/>
    <w:tmpl w:val="3BA478EE"/>
    <w:lvl w:ilvl="0" w:tplc="BB3A20FE">
      <w:start w:val="1"/>
      <w:numFmt w:val="lowerLetter"/>
      <w:lvlText w:val="(%1)"/>
      <w:lvlJc w:val="left"/>
      <w:pPr>
        <w:ind w:left="792" w:hanging="360"/>
      </w:pPr>
      <w:rPr>
        <w:rFonts w:hint="default"/>
      </w:rPr>
    </w:lvl>
    <w:lvl w:ilvl="1" w:tplc="14090019" w:tentative="1">
      <w:start w:val="1"/>
      <w:numFmt w:val="lowerLetter"/>
      <w:lvlText w:val="%2."/>
      <w:lvlJc w:val="left"/>
      <w:pPr>
        <w:ind w:left="1512" w:hanging="360"/>
      </w:pPr>
    </w:lvl>
    <w:lvl w:ilvl="2" w:tplc="1409001B" w:tentative="1">
      <w:start w:val="1"/>
      <w:numFmt w:val="lowerRoman"/>
      <w:lvlText w:val="%3."/>
      <w:lvlJc w:val="right"/>
      <w:pPr>
        <w:ind w:left="2232" w:hanging="180"/>
      </w:pPr>
    </w:lvl>
    <w:lvl w:ilvl="3" w:tplc="1409000F" w:tentative="1">
      <w:start w:val="1"/>
      <w:numFmt w:val="decimal"/>
      <w:lvlText w:val="%4."/>
      <w:lvlJc w:val="left"/>
      <w:pPr>
        <w:ind w:left="2952" w:hanging="360"/>
      </w:pPr>
    </w:lvl>
    <w:lvl w:ilvl="4" w:tplc="14090019" w:tentative="1">
      <w:start w:val="1"/>
      <w:numFmt w:val="lowerLetter"/>
      <w:lvlText w:val="%5."/>
      <w:lvlJc w:val="left"/>
      <w:pPr>
        <w:ind w:left="3672" w:hanging="360"/>
      </w:pPr>
    </w:lvl>
    <w:lvl w:ilvl="5" w:tplc="1409001B" w:tentative="1">
      <w:start w:val="1"/>
      <w:numFmt w:val="lowerRoman"/>
      <w:lvlText w:val="%6."/>
      <w:lvlJc w:val="right"/>
      <w:pPr>
        <w:ind w:left="4392" w:hanging="180"/>
      </w:pPr>
    </w:lvl>
    <w:lvl w:ilvl="6" w:tplc="1409000F" w:tentative="1">
      <w:start w:val="1"/>
      <w:numFmt w:val="decimal"/>
      <w:lvlText w:val="%7."/>
      <w:lvlJc w:val="left"/>
      <w:pPr>
        <w:ind w:left="5112" w:hanging="360"/>
      </w:pPr>
    </w:lvl>
    <w:lvl w:ilvl="7" w:tplc="14090019" w:tentative="1">
      <w:start w:val="1"/>
      <w:numFmt w:val="lowerLetter"/>
      <w:lvlText w:val="%8."/>
      <w:lvlJc w:val="left"/>
      <w:pPr>
        <w:ind w:left="5832" w:hanging="360"/>
      </w:pPr>
    </w:lvl>
    <w:lvl w:ilvl="8" w:tplc="1409001B" w:tentative="1">
      <w:start w:val="1"/>
      <w:numFmt w:val="lowerRoman"/>
      <w:lvlText w:val="%9."/>
      <w:lvlJc w:val="right"/>
      <w:pPr>
        <w:ind w:left="6552" w:hanging="180"/>
      </w:pPr>
    </w:lvl>
  </w:abstractNum>
  <w:abstractNum w:abstractNumId="10" w15:restartNumberingAfterBreak="0">
    <w:nsid w:val="6DD66D0E"/>
    <w:multiLevelType w:val="hybridMultilevel"/>
    <w:tmpl w:val="8A8A4CAA"/>
    <w:lvl w:ilvl="0" w:tplc="FFFFFFFF">
      <w:start w:val="1"/>
      <w:numFmt w:val="lowerLetter"/>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1" w15:restartNumberingAfterBreak="0">
    <w:nsid w:val="7DB153CB"/>
    <w:multiLevelType w:val="hybridMultilevel"/>
    <w:tmpl w:val="8A8A4CAA"/>
    <w:lvl w:ilvl="0" w:tplc="FFFFFFFF">
      <w:start w:val="1"/>
      <w:numFmt w:val="lowerLetter"/>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num w:numId="1" w16cid:durableId="1363823722">
    <w:abstractNumId w:val="2"/>
  </w:num>
  <w:num w:numId="2" w16cid:durableId="1384062917">
    <w:abstractNumId w:val="8"/>
  </w:num>
  <w:num w:numId="3" w16cid:durableId="689989407">
    <w:abstractNumId w:val="3"/>
  </w:num>
  <w:num w:numId="4" w16cid:durableId="396169074">
    <w:abstractNumId w:val="5"/>
  </w:num>
  <w:num w:numId="5" w16cid:durableId="1796869506">
    <w:abstractNumId w:val="7"/>
  </w:num>
  <w:num w:numId="6" w16cid:durableId="1555775642">
    <w:abstractNumId w:val="1"/>
  </w:num>
  <w:num w:numId="7" w16cid:durableId="1028724431">
    <w:abstractNumId w:val="4"/>
  </w:num>
  <w:num w:numId="8" w16cid:durableId="1127285626">
    <w:abstractNumId w:val="0"/>
  </w:num>
  <w:num w:numId="9" w16cid:durableId="1758670632">
    <w:abstractNumId w:val="9"/>
  </w:num>
  <w:num w:numId="10" w16cid:durableId="1851601785">
    <w:abstractNumId w:val="10"/>
  </w:num>
  <w:num w:numId="11" w16cid:durableId="1334264798">
    <w:abstractNumId w:val="11"/>
  </w:num>
  <w:num w:numId="12" w16cid:durableId="286468532">
    <w:abstractNumId w:val="6"/>
  </w:num>
  <w:numIdMacAtCleanup w:val="7"/>
</w:numbering>
</file>

<file path=word/settings.xml><?xml version="1.0" encoding="utf-8"?>
<w:settings xmlns:ns1="http://schemas.openxmlformats.org/markup-compatibility/2006" xmlns:ns3="urn:schemas-microsoft-com:office:office" xmlns:ns4="urn:schemas-microsoft-com:vml" xmlns:ns5="http://schemas.openxmlformats.org/officeDocument/2006/math" xmlns:ns6="http://schemas.microsoft.com/office/word/2010/wordml" xmlns:ns7="http://schemas.microsoft.com/office/word/2012/wordml" xmlns:r="http://schemas.openxmlformats.org/officeDocument/2006/relationships" xmlns:w="http://schemas.openxmlformats.org/wordprocessingml/2006/main" ns1:Ignorable="w14 w15 w16se w16cid w16 w16cex w16sdtdh w16sdtfl w16du">
  <w:evenAndOddHeaders/>
  <w:zoom w:percent="100"/>
  <w:bordersDoNotSurroundHeader/>
  <w:bordersDoNotSurroundFooter/>
  <w:proofState w:spelling="clean" w:grammar="clean"/>
  <w:attachedTemplate r:id="rId1"/>
  <w:documentProtection w:edit="readOnly" w:enforcement="0"/>
  <w:defaultTabStop w:val="720"/>
  <w:characterSpacingControl w:val="doNotCompress"/>
  <w:hdrShapeDefaults>
    <ns3:shapedefaults ns4: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C3NDK2NDIxN7SwNDFU0lEKTi0uzszPAykwrwUA9Xsd4ywAAAA="/>
  </w:docVars>
  <w:rsids>
    <w:rsidRoot w:val="00D33F94"/>
    <w:rsid w:val="00021037"/>
    <w:rsid w:val="00021FA5"/>
    <w:rsid w:val="000231AC"/>
    <w:rsid w:val="000235AB"/>
    <w:rsid w:val="000566C9"/>
    <w:rsid w:val="000670F2"/>
    <w:rsid w:val="000707EC"/>
    <w:rsid w:val="000712A8"/>
    <w:rsid w:val="00085C30"/>
    <w:rsid w:val="000A049E"/>
    <w:rsid w:val="000A0571"/>
    <w:rsid w:val="000B43BB"/>
    <w:rsid w:val="000B58C2"/>
    <w:rsid w:val="000D05F7"/>
    <w:rsid w:val="000D66C7"/>
    <w:rsid w:val="0011537D"/>
    <w:rsid w:val="0012592C"/>
    <w:rsid w:val="00133701"/>
    <w:rsid w:val="00133936"/>
    <w:rsid w:val="00150E78"/>
    <w:rsid w:val="0015794B"/>
    <w:rsid w:val="001600D7"/>
    <w:rsid w:val="00161971"/>
    <w:rsid w:val="00177590"/>
    <w:rsid w:val="001874A8"/>
    <w:rsid w:val="00192DBC"/>
    <w:rsid w:val="001946F8"/>
    <w:rsid w:val="00195FB4"/>
    <w:rsid w:val="00197C8C"/>
    <w:rsid w:val="001B4330"/>
    <w:rsid w:val="001B6E18"/>
    <w:rsid w:val="001C0D18"/>
    <w:rsid w:val="001C360B"/>
    <w:rsid w:val="001D4E06"/>
    <w:rsid w:val="001E2CC3"/>
    <w:rsid w:val="001F29C3"/>
    <w:rsid w:val="001F6D14"/>
    <w:rsid w:val="0020155B"/>
    <w:rsid w:val="00213A7C"/>
    <w:rsid w:val="00223E92"/>
    <w:rsid w:val="00233216"/>
    <w:rsid w:val="0024154E"/>
    <w:rsid w:val="00241D2B"/>
    <w:rsid w:val="00250103"/>
    <w:rsid w:val="00255071"/>
    <w:rsid w:val="00256674"/>
    <w:rsid w:val="00256FCB"/>
    <w:rsid w:val="002634E6"/>
    <w:rsid w:val="00282B28"/>
    <w:rsid w:val="00287E56"/>
    <w:rsid w:val="00290FE7"/>
    <w:rsid w:val="002959F0"/>
    <w:rsid w:val="002963E7"/>
    <w:rsid w:val="002A46E0"/>
    <w:rsid w:val="002B5D38"/>
    <w:rsid w:val="002C76E7"/>
    <w:rsid w:val="002C7D9C"/>
    <w:rsid w:val="002D7D3F"/>
    <w:rsid w:val="002E171B"/>
    <w:rsid w:val="002E19D9"/>
    <w:rsid w:val="003042BD"/>
    <w:rsid w:val="00304B0C"/>
    <w:rsid w:val="003143E6"/>
    <w:rsid w:val="00317B95"/>
    <w:rsid w:val="00332D36"/>
    <w:rsid w:val="0033548A"/>
    <w:rsid w:val="00335CEC"/>
    <w:rsid w:val="00342B21"/>
    <w:rsid w:val="003448C7"/>
    <w:rsid w:val="00360CA0"/>
    <w:rsid w:val="00370B75"/>
    <w:rsid w:val="003725D4"/>
    <w:rsid w:val="0039574F"/>
    <w:rsid w:val="003A652F"/>
    <w:rsid w:val="003C06C9"/>
    <w:rsid w:val="003C3CFC"/>
    <w:rsid w:val="003C3EE3"/>
    <w:rsid w:val="003C4E61"/>
    <w:rsid w:val="003E1D28"/>
    <w:rsid w:val="003F12BA"/>
    <w:rsid w:val="00416C84"/>
    <w:rsid w:val="0043048B"/>
    <w:rsid w:val="00443A27"/>
    <w:rsid w:val="004512C1"/>
    <w:rsid w:val="00454C12"/>
    <w:rsid w:val="004669A4"/>
    <w:rsid w:val="0048197D"/>
    <w:rsid w:val="00483C11"/>
    <w:rsid w:val="004B1024"/>
    <w:rsid w:val="004B2D7E"/>
    <w:rsid w:val="004E5BE4"/>
    <w:rsid w:val="004F1C9A"/>
    <w:rsid w:val="00502F92"/>
    <w:rsid w:val="0050302F"/>
    <w:rsid w:val="00506B8C"/>
    <w:rsid w:val="00530CA6"/>
    <w:rsid w:val="0053467D"/>
    <w:rsid w:val="00535CAF"/>
    <w:rsid w:val="0053620D"/>
    <w:rsid w:val="005474E4"/>
    <w:rsid w:val="00555567"/>
    <w:rsid w:val="005635A0"/>
    <w:rsid w:val="00565041"/>
    <w:rsid w:val="00570135"/>
    <w:rsid w:val="00570512"/>
    <w:rsid w:val="005763EE"/>
    <w:rsid w:val="00577719"/>
    <w:rsid w:val="00581B82"/>
    <w:rsid w:val="005828F9"/>
    <w:rsid w:val="0059003F"/>
    <w:rsid w:val="005A6C5D"/>
    <w:rsid w:val="005B0B53"/>
    <w:rsid w:val="005C1A23"/>
    <w:rsid w:val="005C2073"/>
    <w:rsid w:val="005C3407"/>
    <w:rsid w:val="005C70F0"/>
    <w:rsid w:val="005D0351"/>
    <w:rsid w:val="005E0B7C"/>
    <w:rsid w:val="00601B36"/>
    <w:rsid w:val="00607B75"/>
    <w:rsid w:val="00651666"/>
    <w:rsid w:val="00670CD4"/>
    <w:rsid w:val="006921A5"/>
    <w:rsid w:val="0069578E"/>
    <w:rsid w:val="006A2AC4"/>
    <w:rsid w:val="006A50A8"/>
    <w:rsid w:val="006A70DB"/>
    <w:rsid w:val="006B542B"/>
    <w:rsid w:val="006C6320"/>
    <w:rsid w:val="006D2A88"/>
    <w:rsid w:val="006D5A5A"/>
    <w:rsid w:val="006E7B35"/>
    <w:rsid w:val="006F6AA1"/>
    <w:rsid w:val="0071106D"/>
    <w:rsid w:val="00717112"/>
    <w:rsid w:val="00720EA0"/>
    <w:rsid w:val="00727CAE"/>
    <w:rsid w:val="0073361E"/>
    <w:rsid w:val="007434C7"/>
    <w:rsid w:val="007534A7"/>
    <w:rsid w:val="00754174"/>
    <w:rsid w:val="00762538"/>
    <w:rsid w:val="00773733"/>
    <w:rsid w:val="007759CD"/>
    <w:rsid w:val="00787E04"/>
    <w:rsid w:val="007955B1"/>
    <w:rsid w:val="007A0023"/>
    <w:rsid w:val="007B5116"/>
    <w:rsid w:val="007B678E"/>
    <w:rsid w:val="007C2D7F"/>
    <w:rsid w:val="007C5507"/>
    <w:rsid w:val="007D5FB5"/>
    <w:rsid w:val="007D65DF"/>
    <w:rsid w:val="007E0C34"/>
    <w:rsid w:val="007E4020"/>
    <w:rsid w:val="007F1D02"/>
    <w:rsid w:val="007F6569"/>
    <w:rsid w:val="007F7CCF"/>
    <w:rsid w:val="0080739F"/>
    <w:rsid w:val="00810D90"/>
    <w:rsid w:val="00825489"/>
    <w:rsid w:val="00831705"/>
    <w:rsid w:val="00836352"/>
    <w:rsid w:val="00860A3B"/>
    <w:rsid w:val="00864138"/>
    <w:rsid w:val="008652BB"/>
    <w:rsid w:val="00871A7A"/>
    <w:rsid w:val="00873C9C"/>
    <w:rsid w:val="008757CD"/>
    <w:rsid w:val="00884E61"/>
    <w:rsid w:val="008852FB"/>
    <w:rsid w:val="00886159"/>
    <w:rsid w:val="00892817"/>
    <w:rsid w:val="008A23EA"/>
    <w:rsid w:val="008B52A1"/>
    <w:rsid w:val="008C0278"/>
    <w:rsid w:val="008C2474"/>
    <w:rsid w:val="008C43FD"/>
    <w:rsid w:val="008C5737"/>
    <w:rsid w:val="008C61FC"/>
    <w:rsid w:val="008E31B4"/>
    <w:rsid w:val="008F1B4C"/>
    <w:rsid w:val="008F3D7D"/>
    <w:rsid w:val="00914D18"/>
    <w:rsid w:val="00915075"/>
    <w:rsid w:val="00916976"/>
    <w:rsid w:val="009323D8"/>
    <w:rsid w:val="00954C0D"/>
    <w:rsid w:val="0095743E"/>
    <w:rsid w:val="009609A6"/>
    <w:rsid w:val="00967A72"/>
    <w:rsid w:val="0097257C"/>
    <w:rsid w:val="00973466"/>
    <w:rsid w:val="009854F3"/>
    <w:rsid w:val="00992491"/>
    <w:rsid w:val="00996794"/>
    <w:rsid w:val="009A097E"/>
    <w:rsid w:val="009A33C1"/>
    <w:rsid w:val="009A721D"/>
    <w:rsid w:val="009B1273"/>
    <w:rsid w:val="009B1DE5"/>
    <w:rsid w:val="009C07D7"/>
    <w:rsid w:val="009C3626"/>
    <w:rsid w:val="009C7785"/>
    <w:rsid w:val="009D7BA6"/>
    <w:rsid w:val="009E4BF5"/>
    <w:rsid w:val="009E4D27"/>
    <w:rsid w:val="009F1327"/>
    <w:rsid w:val="009F24AE"/>
    <w:rsid w:val="00A016EA"/>
    <w:rsid w:val="00A03981"/>
    <w:rsid w:val="00A22593"/>
    <w:rsid w:val="00A33153"/>
    <w:rsid w:val="00A454B6"/>
    <w:rsid w:val="00A51DEC"/>
    <w:rsid w:val="00A5398D"/>
    <w:rsid w:val="00A54027"/>
    <w:rsid w:val="00A625F8"/>
    <w:rsid w:val="00A72520"/>
    <w:rsid w:val="00A7259C"/>
    <w:rsid w:val="00A74E0D"/>
    <w:rsid w:val="00A7512B"/>
    <w:rsid w:val="00A82560"/>
    <w:rsid w:val="00AA655E"/>
    <w:rsid w:val="00AB547E"/>
    <w:rsid w:val="00AD2B35"/>
    <w:rsid w:val="00AD5315"/>
    <w:rsid w:val="00AE2C38"/>
    <w:rsid w:val="00AE42AD"/>
    <w:rsid w:val="00AE6417"/>
    <w:rsid w:val="00AF5B0C"/>
    <w:rsid w:val="00B170F4"/>
    <w:rsid w:val="00B222D2"/>
    <w:rsid w:val="00B22832"/>
    <w:rsid w:val="00B26DCE"/>
    <w:rsid w:val="00B551C0"/>
    <w:rsid w:val="00B6317D"/>
    <w:rsid w:val="00B748D2"/>
    <w:rsid w:val="00B87BB7"/>
    <w:rsid w:val="00B9429C"/>
    <w:rsid w:val="00BA486A"/>
    <w:rsid w:val="00BC4DE7"/>
    <w:rsid w:val="00BD1E43"/>
    <w:rsid w:val="00BD3D2C"/>
    <w:rsid w:val="00BD4BDE"/>
    <w:rsid w:val="00BD63AE"/>
    <w:rsid w:val="00BE0A4A"/>
    <w:rsid w:val="00BE25EF"/>
    <w:rsid w:val="00BE6E67"/>
    <w:rsid w:val="00BF3D6E"/>
    <w:rsid w:val="00C16CAF"/>
    <w:rsid w:val="00C2111F"/>
    <w:rsid w:val="00C2500A"/>
    <w:rsid w:val="00C31E9D"/>
    <w:rsid w:val="00C37F6D"/>
    <w:rsid w:val="00C41446"/>
    <w:rsid w:val="00C41507"/>
    <w:rsid w:val="00C41E79"/>
    <w:rsid w:val="00C43A8E"/>
    <w:rsid w:val="00C87A74"/>
    <w:rsid w:val="00C9210C"/>
    <w:rsid w:val="00C922B2"/>
    <w:rsid w:val="00C941BD"/>
    <w:rsid w:val="00C94375"/>
    <w:rsid w:val="00CB04D5"/>
    <w:rsid w:val="00CB69AF"/>
    <w:rsid w:val="00CD1D0C"/>
    <w:rsid w:val="00CD3D14"/>
    <w:rsid w:val="00CD4235"/>
    <w:rsid w:val="00CD5AD2"/>
    <w:rsid w:val="00CD6704"/>
    <w:rsid w:val="00CE37F3"/>
    <w:rsid w:val="00CF68D5"/>
    <w:rsid w:val="00D03E20"/>
    <w:rsid w:val="00D10146"/>
    <w:rsid w:val="00D15731"/>
    <w:rsid w:val="00D20BB6"/>
    <w:rsid w:val="00D32214"/>
    <w:rsid w:val="00D33F94"/>
    <w:rsid w:val="00D35DB2"/>
    <w:rsid w:val="00D461E7"/>
    <w:rsid w:val="00D53C01"/>
    <w:rsid w:val="00D555FE"/>
    <w:rsid w:val="00D57D2C"/>
    <w:rsid w:val="00D65BD7"/>
    <w:rsid w:val="00D86BA6"/>
    <w:rsid w:val="00D96681"/>
    <w:rsid w:val="00DA2A47"/>
    <w:rsid w:val="00DB0ADF"/>
    <w:rsid w:val="00DB618A"/>
    <w:rsid w:val="00DC0283"/>
    <w:rsid w:val="00DC0B4B"/>
    <w:rsid w:val="00DC4224"/>
    <w:rsid w:val="00DD322C"/>
    <w:rsid w:val="00DD35AD"/>
    <w:rsid w:val="00DE09A1"/>
    <w:rsid w:val="00DE2220"/>
    <w:rsid w:val="00E0614E"/>
    <w:rsid w:val="00E21B86"/>
    <w:rsid w:val="00E37782"/>
    <w:rsid w:val="00E37B05"/>
    <w:rsid w:val="00E42462"/>
    <w:rsid w:val="00E67586"/>
    <w:rsid w:val="00E707EA"/>
    <w:rsid w:val="00E75559"/>
    <w:rsid w:val="00E9237C"/>
    <w:rsid w:val="00EB5833"/>
    <w:rsid w:val="00EC19C1"/>
    <w:rsid w:val="00EC1DC8"/>
    <w:rsid w:val="00EC1DE0"/>
    <w:rsid w:val="00EC4F0E"/>
    <w:rsid w:val="00ED3818"/>
    <w:rsid w:val="00EE26E8"/>
    <w:rsid w:val="00EE349B"/>
    <w:rsid w:val="00EE3894"/>
    <w:rsid w:val="00EF0516"/>
    <w:rsid w:val="00EF19EB"/>
    <w:rsid w:val="00EF1D6F"/>
    <w:rsid w:val="00F004F8"/>
    <w:rsid w:val="00F03641"/>
    <w:rsid w:val="00F279EA"/>
    <w:rsid w:val="00F36607"/>
    <w:rsid w:val="00F478C3"/>
    <w:rsid w:val="00F53ED2"/>
    <w:rsid w:val="00F5625A"/>
    <w:rsid w:val="00F6658B"/>
    <w:rsid w:val="00F75F8A"/>
    <w:rsid w:val="00F77AE6"/>
    <w:rsid w:val="00F86CEA"/>
    <w:rsid w:val="00F93A40"/>
    <w:rsid w:val="00FA0818"/>
    <w:rsid w:val="00FB1CC7"/>
    <w:rsid w:val="00FB25DA"/>
    <w:rsid w:val="00FB5C3D"/>
    <w:rsid w:val="00FC05B0"/>
    <w:rsid w:val="00FC1AA6"/>
    <w:rsid w:val="00FC27FB"/>
    <w:rsid w:val="00FC2C3D"/>
    <w:rsid w:val="00FC45CE"/>
    <w:rsid w:val="00FC626C"/>
    <w:rsid w:val="00FD6775"/>
    <w:rsid w:val="00FD699E"/>
    <w:rsid w:val="00FE70D3"/>
  </w:rsids>
  <ns5:mathPr>
    <ns5:mathFont ns5:val="Cambria Math"/>
    <ns5:brkBin ns5:val="before"/>
    <ns5:brkBinSub ns5:val="--"/>
    <ns5:smallFrac ns5:val="0"/>
    <ns5:dispDef/>
    <ns5:lMargin ns5:val="0"/>
    <ns5:rMargin ns5:val="0"/>
    <ns5:defJc ns5:val="centerGroup"/>
    <ns5:wrapIndent ns5:val="1440"/>
    <ns5:intLim ns5:val="subSup"/>
    <ns5:naryLim ns5:val="undOvr"/>
  </ns5: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ns3:shapedefaults ns4:ext="edit" spidmax="2050"/>
    <ns3:shapelayout ns4:ext="edit">
      <ns3:idmap ns4:ext="edit" data="2"/>
    </ns3:shapelayout>
  </w:shapeDefaults>
  <w:decimalSymbol w:val="."/>
  <w:listSeparator w:val=","/>
  <ns6:docId ns6:val="075A4EE2"/>
  <ns7:chartTrackingRefBased/>
  <ns7:docId ns7:val="{9F8BA471-B198-4D18-B104-EB7C7C43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GB" w:eastAsia="en-US" w:bidi="ar-SA"/>
      </w:rPr>
    </w:rPrDefault>
    <w:pPrDefault/>
  </w:docDefaults>
  <w:latentStyles w:defLockedState="0" w:defUIPriority="99" w:defSemiHidden="0" w:defUnhideWhenUsed="0" w:defQFormat="0" w:count="376">
    <w:lsdException w:name="Normal" w:uiPriority="8" w:qFormat="1"/>
    <w:lsdException w:name="heading 1" w:uiPriority="2" w:qFormat="1"/>
    <w:lsdException w:name="heading 2" w:semiHidden="1" w:uiPriority="3" w:unhideWhenUsed="1" w:qFormat="1"/>
    <w:lsdException w:name="heading 3" w:semiHidden="1" w:uiPriority="5" w:unhideWhenUsed="1" w:qFormat="1"/>
    <w:lsdException w:name="heading 4" w:semiHidden="1" w:uiPriority="6" w:unhideWhenUsed="1" w:qFormat="1"/>
    <w:lsdException w:name="heading 5" w:semiHidden="1" w:uiPriority="11" w:unhideWhenUsed="1" w:qFormat="1"/>
    <w:lsdException w:name="heading 6" w:semiHidden="1" w:uiPriority="49" w:qFormat="1"/>
    <w:lsdException w:name="heading 7" w:semiHidden="1" w:uiPriority="49" w:qFormat="1"/>
    <w:lsdException w:name="heading 8" w:semiHidden="1" w:uiPriority="49" w:qFormat="1"/>
    <w:lsdException w:name="heading 9" w:semiHidden="1" w:uiPriority="4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49" w:unhideWhenUsed="1"/>
    <w:lsdException w:name="footer" w:semiHidden="1" w:unhideWhenUsed="1"/>
    <w:lsdException w:name="index heading" w:semiHidden="1" w:unhideWhenUsed="1"/>
    <w:lsdException w:name="caption" w:semiHidden="1" w:uiPriority="49"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4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49" w:qFormat="1"/>
    <w:lsdException w:name="Closing" w:semiHidden="1" w:unhideWhenUsed="1"/>
    <w:lsdException w:name="Signature" w:semiHidden="1" w:unhideWhenUsed="1"/>
    <w:lsdException w:name="Default Paragraph Font" w:semiHidden="1" w:uiPriority="49"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49" w:qFormat="1"/>
    <w:lsdException w:name="Emphasis" w:semiHidden="1" w:uiPriority="4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4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49" w:qFormat="1"/>
    <w:lsdException w:name="Intense Quote" w:semiHidden="1"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49" w:qFormat="1"/>
    <w:lsdException w:name="Intense Emphasis" w:semiHidden="1" w:uiPriority="49" w:qFormat="1"/>
    <w:lsdException w:name="Subtle Reference" w:semiHidden="1" w:uiPriority="49" w:qFormat="1"/>
    <w:lsdException w:name="Intense Reference" w:semiHidden="1" w:uiPriority="49" w:qFormat="1"/>
    <w:lsdException w:name="Book Title" w:semiHidden="1" w:uiPriority="49" w:qFormat="1"/>
    <w:lsdException w:name="Bibliography" w:semiHidden="1" w:uiPriority="49"/>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8"/>
    <w:qFormat/>
    <w:rsid w:val="006F6AA1"/>
    <w:pPr>
      <w:spacing w:after="240"/>
    </w:pPr>
    <w:rPr>
      <w:lang w:val="en-US"/>
    </w:rPr>
  </w:style>
  <w:style w:type="paragraph" w:styleId="Heading1">
    <w:name w:val="heading 1"/>
    <w:basedOn w:val="Normal"/>
    <w:next w:val="Normal"/>
    <w:link w:val="Heading1Char"/>
    <w:uiPriority w:val="2"/>
    <w:qFormat/>
    <w:rsid w:val="006F6AA1"/>
    <w:pPr>
      <w:keepNext/>
      <w:keepLines/>
      <w:spacing w:before="360"/>
      <w:outlineLvl w:val="0"/>
    </w:pPr>
    <w:rPr>
      <w:rFonts w:ascii="Arial Bold" w:eastAsiaTheme="majorEastAsia" w:hAnsi="Arial Bold" w:cstheme="majorBidi"/>
      <w:b/>
      <w:caps/>
      <w:sz w:val="36"/>
      <w:szCs w:val="26"/>
    </w:rPr>
  </w:style>
  <w:style w:type="paragraph" w:styleId="Heading2">
    <w:name w:val="heading 2"/>
    <w:basedOn w:val="Normal"/>
    <w:next w:val="Normal"/>
    <w:link w:val="Heading2Char"/>
    <w:uiPriority w:val="3"/>
    <w:qFormat/>
    <w:rsid w:val="006F6AA1"/>
    <w:pPr>
      <w:keepNext/>
      <w:keepLines/>
      <w:spacing w:before="240"/>
      <w:outlineLvl w:val="1"/>
    </w:pPr>
    <w:rPr>
      <w:rFonts w:eastAsiaTheme="majorEastAsia"/>
      <w:b/>
      <w:caps/>
      <w:color w:val="3A96A2" w:themeColor="accent1"/>
      <w:sz w:val="24"/>
    </w:rPr>
  </w:style>
  <w:style w:type="paragraph" w:styleId="Heading3">
    <w:name w:val="heading 3"/>
    <w:basedOn w:val="Normal"/>
    <w:next w:val="Normal"/>
    <w:link w:val="Heading3Char"/>
    <w:uiPriority w:val="5"/>
    <w:qFormat/>
    <w:rsid w:val="006F6AA1"/>
    <w:pPr>
      <w:keepNext/>
      <w:keepLines/>
      <w:spacing w:before="240"/>
      <w:outlineLvl w:val="2"/>
    </w:pPr>
    <w:rPr>
      <w:rFonts w:eastAsiaTheme="majorEastAsia" w:cstheme="majorBidi"/>
      <w:b/>
      <w:sz w:val="22"/>
      <w:szCs w:val="24"/>
    </w:rPr>
  </w:style>
  <w:style w:type="paragraph" w:styleId="Heading4">
    <w:name w:val="heading 4"/>
    <w:basedOn w:val="Normal"/>
    <w:next w:val="Normal"/>
    <w:link w:val="Heading4Char"/>
    <w:uiPriority w:val="6"/>
    <w:qFormat/>
    <w:rsid w:val="006F6AA1"/>
    <w:pPr>
      <w:keepNext/>
      <w:keepLines/>
      <w:tabs>
        <w:tab w:val="left" w:pos="1170"/>
      </w:tabs>
      <w:spacing w:before="240" w:after="0"/>
      <w:outlineLvl w:val="3"/>
    </w:pPr>
    <w:rPr>
      <w:rFonts w:eastAsiaTheme="majorEastAsia" w:cstheme="majorBidi"/>
      <w:iCs/>
      <w:u w:val="single"/>
    </w:rPr>
  </w:style>
  <w:style w:type="paragraph" w:styleId="Heading5">
    <w:name w:val="heading 5"/>
    <w:basedOn w:val="Normal"/>
    <w:next w:val="Normal"/>
    <w:link w:val="Heading5Char"/>
    <w:uiPriority w:val="49"/>
    <w:semiHidden/>
    <w:qFormat/>
    <w:rsid w:val="006F6AA1"/>
    <w:pPr>
      <w:keepNext/>
      <w:keepLines/>
      <w:spacing w:before="40"/>
      <w:outlineLvl w:val="4"/>
    </w:pPr>
    <w:rPr>
      <w:rFonts w:asciiTheme="majorHAnsi" w:eastAsiaTheme="majorEastAsia" w:hAnsiTheme="majorHAnsi" w:cstheme="majorBidi"/>
      <w:color w:val="2B7079" w:themeColor="accent1" w:themeShade="BF"/>
    </w:rPr>
  </w:style>
  <w:style w:type="paragraph" w:styleId="Heading9">
    <w:name w:val="heading 9"/>
    <w:basedOn w:val="Normal"/>
    <w:next w:val="Normal"/>
    <w:link w:val="Heading9Char"/>
    <w:uiPriority w:val="48"/>
    <w:semiHidden/>
    <w:qFormat/>
    <w:rsid w:val="006F6AA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F6A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F6AA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49"/>
    <w:semiHidden/>
    <w:rsid w:val="006F6AA1"/>
    <w:pPr>
      <w:tabs>
        <w:tab w:val="center" w:pos="4513"/>
        <w:tab w:val="right" w:pos="9026"/>
      </w:tabs>
      <w:spacing w:after="0"/>
    </w:pPr>
  </w:style>
  <w:style w:type="character" w:customStyle="1" w:styleId="HeaderChar">
    <w:name w:val="Header Char"/>
    <w:basedOn w:val="DefaultParagraphFont"/>
    <w:link w:val="Header"/>
    <w:uiPriority w:val="49"/>
    <w:semiHidden/>
    <w:rsid w:val="006F6AA1"/>
    <w:rPr>
      <w:lang w:val="en-US"/>
    </w:rPr>
  </w:style>
  <w:style w:type="character" w:customStyle="1" w:styleId="Heading5Char">
    <w:name w:val="Heading 5 Char"/>
    <w:basedOn w:val="DefaultParagraphFont"/>
    <w:link w:val="Heading5"/>
    <w:uiPriority w:val="49"/>
    <w:semiHidden/>
    <w:rsid w:val="006F6AA1"/>
    <w:rPr>
      <w:rFonts w:asciiTheme="majorHAnsi" w:eastAsiaTheme="majorEastAsia" w:hAnsiTheme="majorHAnsi" w:cstheme="majorBidi"/>
      <w:color w:val="2B7079" w:themeColor="accent1" w:themeShade="BF"/>
      <w:lang w:val="en-US"/>
    </w:rPr>
  </w:style>
  <w:style w:type="paragraph" w:styleId="Footer">
    <w:name w:val="footer"/>
    <w:basedOn w:val="Normal"/>
    <w:link w:val="FooterChar"/>
    <w:uiPriority w:val="99"/>
    <w:rsid w:val="006F6AA1"/>
    <w:pPr>
      <w:tabs>
        <w:tab w:val="center" w:pos="4513"/>
        <w:tab w:val="right" w:pos="9026"/>
      </w:tabs>
      <w:spacing w:after="0"/>
    </w:pPr>
    <w:rPr>
      <w:sz w:val="16"/>
    </w:rPr>
  </w:style>
  <w:style w:type="character" w:customStyle="1" w:styleId="FooterChar">
    <w:name w:val="Footer Char"/>
    <w:basedOn w:val="DefaultParagraphFont"/>
    <w:link w:val="Footer"/>
    <w:uiPriority w:val="99"/>
    <w:rsid w:val="006F6AA1"/>
    <w:rPr>
      <w:sz w:val="16"/>
      <w:lang w:val="en-US"/>
    </w:rPr>
  </w:style>
  <w:style w:type="paragraph" w:customStyle="1" w:styleId="HKAOffice">
    <w:name w:val="HKAOffice"/>
    <w:basedOn w:val="Footer"/>
    <w:uiPriority w:val="48"/>
    <w:semiHidden/>
    <w:qFormat/>
    <w:rsid w:val="006F6AA1"/>
    <w:rPr>
      <w:sz w:val="14"/>
    </w:rPr>
  </w:style>
  <w:style w:type="paragraph" w:customStyle="1" w:styleId="HKAContact">
    <w:name w:val="HKAContact"/>
    <w:basedOn w:val="Footer"/>
    <w:uiPriority w:val="48"/>
    <w:semiHidden/>
    <w:qFormat/>
    <w:rsid w:val="006F6AA1"/>
    <w:pPr>
      <w:tabs>
        <w:tab w:val="clear" w:pos="4513"/>
        <w:tab w:val="clear" w:pos="9026"/>
        <w:tab w:val="left" w:pos="227"/>
      </w:tabs>
    </w:pPr>
    <w:rPr>
      <w:sz w:val="14"/>
    </w:rPr>
  </w:style>
  <w:style w:type="paragraph" w:customStyle="1" w:styleId="HKAWeb">
    <w:name w:val="HKAWeb"/>
    <w:basedOn w:val="HKAContact"/>
    <w:uiPriority w:val="48"/>
    <w:semiHidden/>
    <w:qFormat/>
    <w:rsid w:val="006F6AA1"/>
    <w:rPr>
      <w:color w:val="3A96A2" w:themeColor="accent1"/>
    </w:rPr>
  </w:style>
  <w:style w:type="paragraph" w:customStyle="1" w:styleId="HKARegisteredOffice">
    <w:name w:val="HKARegisteredOffice"/>
    <w:basedOn w:val="Footer"/>
    <w:uiPriority w:val="48"/>
    <w:semiHidden/>
    <w:qFormat/>
    <w:rsid w:val="006F6AA1"/>
    <w:rPr>
      <w:sz w:val="10"/>
    </w:rPr>
  </w:style>
  <w:style w:type="paragraph" w:customStyle="1" w:styleId="Yours">
    <w:name w:val="Yours"/>
    <w:basedOn w:val="Normal"/>
    <w:uiPriority w:val="48"/>
    <w:semiHidden/>
    <w:qFormat/>
    <w:rsid w:val="006F6AA1"/>
    <w:pPr>
      <w:spacing w:after="1200"/>
      <w:contextualSpacing/>
    </w:pPr>
  </w:style>
  <w:style w:type="paragraph" w:customStyle="1" w:styleId="FromName">
    <w:name w:val="FromName"/>
    <w:basedOn w:val="Normal"/>
    <w:uiPriority w:val="48"/>
    <w:semiHidden/>
    <w:qFormat/>
    <w:rsid w:val="006F6AA1"/>
    <w:pPr>
      <w:spacing w:after="0"/>
      <w:contextualSpacing/>
    </w:pPr>
    <w:rPr>
      <w:b/>
    </w:rPr>
  </w:style>
  <w:style w:type="paragraph" w:customStyle="1" w:styleId="Enclosures">
    <w:name w:val="Enclosures"/>
    <w:basedOn w:val="Normal"/>
    <w:uiPriority w:val="48"/>
    <w:semiHidden/>
    <w:qFormat/>
    <w:rsid w:val="006F6AA1"/>
    <w:pPr>
      <w:tabs>
        <w:tab w:val="left" w:pos="1134"/>
      </w:tabs>
      <w:spacing w:before="240"/>
      <w:ind w:left="1134" w:hanging="1134"/>
      <w:contextualSpacing/>
    </w:pPr>
  </w:style>
  <w:style w:type="paragraph" w:customStyle="1" w:styleId="LetterOurRef">
    <w:name w:val="LetterOurRef"/>
    <w:basedOn w:val="Normal"/>
    <w:uiPriority w:val="48"/>
    <w:semiHidden/>
    <w:qFormat/>
    <w:rsid w:val="006F6AA1"/>
    <w:pPr>
      <w:contextualSpacing/>
    </w:pPr>
    <w:rPr>
      <w:sz w:val="16"/>
    </w:rPr>
  </w:style>
  <w:style w:type="character" w:customStyle="1" w:styleId="Heading1Char">
    <w:name w:val="Heading 1 Char"/>
    <w:basedOn w:val="DefaultParagraphFont"/>
    <w:link w:val="Heading1"/>
    <w:uiPriority w:val="2"/>
    <w:rsid w:val="006F6AA1"/>
    <w:rPr>
      <w:rFonts w:ascii="Arial Bold" w:eastAsiaTheme="majorEastAsia" w:hAnsi="Arial Bold" w:cstheme="majorBidi"/>
      <w:b/>
      <w:caps/>
      <w:sz w:val="36"/>
      <w:szCs w:val="26"/>
      <w:lang w:val="en-US"/>
    </w:rPr>
  </w:style>
  <w:style w:type="character" w:customStyle="1" w:styleId="Heading2Char">
    <w:name w:val="Heading 2 Char"/>
    <w:basedOn w:val="DefaultParagraphFont"/>
    <w:link w:val="Heading2"/>
    <w:uiPriority w:val="3"/>
    <w:rsid w:val="006F6AA1"/>
    <w:rPr>
      <w:rFonts w:eastAsiaTheme="majorEastAsia"/>
      <w:b/>
      <w:caps/>
      <w:color w:val="3A96A2" w:themeColor="accent1"/>
      <w:sz w:val="24"/>
      <w:lang w:val="en-US"/>
    </w:rPr>
  </w:style>
  <w:style w:type="paragraph" w:customStyle="1" w:styleId="NormalNoSpace">
    <w:name w:val="NormalNoSpace"/>
    <w:basedOn w:val="Normal"/>
    <w:uiPriority w:val="8"/>
    <w:qFormat/>
    <w:rsid w:val="006F6AA1"/>
    <w:pPr>
      <w:contextualSpacing/>
    </w:pPr>
  </w:style>
  <w:style w:type="character" w:customStyle="1" w:styleId="Heading3Char">
    <w:name w:val="Heading 3 Char"/>
    <w:basedOn w:val="DefaultParagraphFont"/>
    <w:link w:val="Heading3"/>
    <w:uiPriority w:val="5"/>
    <w:rsid w:val="006F6AA1"/>
    <w:rPr>
      <w:rFonts w:eastAsiaTheme="majorEastAsia" w:cstheme="majorBidi"/>
      <w:b/>
      <w:sz w:val="22"/>
      <w:szCs w:val="24"/>
      <w:lang w:val="en-US"/>
    </w:rPr>
  </w:style>
  <w:style w:type="character" w:customStyle="1" w:styleId="Heading4Char">
    <w:name w:val="Heading 4 Char"/>
    <w:basedOn w:val="DefaultParagraphFont"/>
    <w:link w:val="Heading4"/>
    <w:uiPriority w:val="6"/>
    <w:rsid w:val="006F6AA1"/>
    <w:rPr>
      <w:rFonts w:eastAsiaTheme="majorEastAsia" w:cstheme="majorBidi"/>
      <w:iCs/>
      <w:u w:val="single"/>
      <w:lang w:val="en-US"/>
    </w:rPr>
  </w:style>
  <w:style w:type="character" w:customStyle="1" w:styleId="Heading9Char">
    <w:name w:val="Heading 9 Char"/>
    <w:basedOn w:val="DefaultParagraphFont"/>
    <w:link w:val="Heading9"/>
    <w:uiPriority w:val="48"/>
    <w:semiHidden/>
    <w:rsid w:val="006F6AA1"/>
    <w:rPr>
      <w:rFonts w:asciiTheme="majorHAnsi" w:eastAsiaTheme="majorEastAsia" w:hAnsiTheme="majorHAnsi" w:cstheme="majorBidi"/>
      <w:i/>
      <w:iCs/>
      <w:color w:val="272727" w:themeColor="text1" w:themeTint="D8"/>
      <w:sz w:val="21"/>
      <w:szCs w:val="21"/>
      <w:lang w:val="en-US"/>
    </w:rPr>
  </w:style>
  <w:style w:type="paragraph" w:customStyle="1" w:styleId="LetterPrivateAndConfidential">
    <w:name w:val="LetterPrivateAndConfidential"/>
    <w:basedOn w:val="Normal"/>
    <w:uiPriority w:val="48"/>
    <w:semiHidden/>
    <w:qFormat/>
    <w:rsid w:val="006F6AA1"/>
    <w:pPr>
      <w:spacing w:after="0"/>
    </w:pPr>
    <w:rPr>
      <w:b/>
    </w:rPr>
  </w:style>
  <w:style w:type="paragraph" w:customStyle="1" w:styleId="LetterToAddress">
    <w:name w:val="LetterToAddress"/>
    <w:basedOn w:val="Normal"/>
    <w:uiPriority w:val="48"/>
    <w:semiHidden/>
    <w:qFormat/>
    <w:rsid w:val="006F6AA1"/>
    <w:pPr>
      <w:contextualSpacing/>
    </w:pPr>
  </w:style>
  <w:style w:type="paragraph" w:customStyle="1" w:styleId="LetterSalutation">
    <w:name w:val="LetterSalutation"/>
    <w:basedOn w:val="Normal"/>
    <w:uiPriority w:val="48"/>
    <w:semiHidden/>
    <w:qFormat/>
    <w:rsid w:val="006F6AA1"/>
  </w:style>
  <w:style w:type="paragraph" w:customStyle="1" w:styleId="LetterSubject">
    <w:name w:val="LetterSubject"/>
    <w:basedOn w:val="Heading3"/>
    <w:uiPriority w:val="48"/>
    <w:semiHidden/>
    <w:qFormat/>
    <w:rsid w:val="006F6AA1"/>
    <w:pPr>
      <w:spacing w:before="0"/>
    </w:pPr>
  </w:style>
  <w:style w:type="paragraph" w:customStyle="1" w:styleId="HKAAddress">
    <w:name w:val="HKAAddress"/>
    <w:basedOn w:val="HKAOffice"/>
    <w:uiPriority w:val="48"/>
    <w:semiHidden/>
    <w:qFormat/>
    <w:rsid w:val="006F6AA1"/>
  </w:style>
  <w:style w:type="paragraph" w:customStyle="1" w:styleId="FooterPageNo">
    <w:name w:val="FooterPageNo"/>
    <w:basedOn w:val="Footer"/>
    <w:uiPriority w:val="48"/>
    <w:semiHidden/>
    <w:qFormat/>
    <w:rsid w:val="006F6AA1"/>
    <w:pPr>
      <w:jc w:val="right"/>
    </w:pPr>
  </w:style>
  <w:style w:type="paragraph" w:customStyle="1" w:styleId="Bullet1">
    <w:name w:val="Bullet 1"/>
    <w:basedOn w:val="Normal"/>
    <w:uiPriority w:val="9"/>
    <w:qFormat/>
    <w:rsid w:val="006F6AA1"/>
    <w:pPr>
      <w:numPr>
        <w:numId w:val="3"/>
      </w:numPr>
    </w:pPr>
  </w:style>
  <w:style w:type="paragraph" w:customStyle="1" w:styleId="Bullet2">
    <w:name w:val="Bullet 2"/>
    <w:basedOn w:val="Normal"/>
    <w:uiPriority w:val="9"/>
    <w:qFormat/>
    <w:rsid w:val="006F6AA1"/>
    <w:pPr>
      <w:numPr>
        <w:ilvl w:val="1"/>
        <w:numId w:val="3"/>
      </w:numPr>
    </w:pPr>
  </w:style>
  <w:style w:type="paragraph" w:customStyle="1" w:styleId="NumbList1">
    <w:name w:val="NumbList 1"/>
    <w:basedOn w:val="Normal"/>
    <w:uiPriority w:val="9"/>
    <w:qFormat/>
    <w:rsid w:val="006F6AA1"/>
    <w:pPr>
      <w:numPr>
        <w:numId w:val="4"/>
      </w:numPr>
    </w:pPr>
  </w:style>
  <w:style w:type="paragraph" w:customStyle="1" w:styleId="NumbList2">
    <w:name w:val="NumbList 2"/>
    <w:basedOn w:val="Normal"/>
    <w:uiPriority w:val="9"/>
    <w:qFormat/>
    <w:rsid w:val="006F6AA1"/>
    <w:pPr>
      <w:numPr>
        <w:ilvl w:val="1"/>
        <w:numId w:val="4"/>
      </w:numPr>
    </w:pPr>
  </w:style>
  <w:style w:type="numbering" w:customStyle="1" w:styleId="NumbListBullet">
    <w:name w:val="NumbListBullet"/>
    <w:uiPriority w:val="99"/>
    <w:rsid w:val="006F6AA1"/>
    <w:pPr>
      <w:numPr>
        <w:numId w:val="1"/>
      </w:numPr>
    </w:pPr>
  </w:style>
  <w:style w:type="numbering" w:customStyle="1" w:styleId="NumbListNumbList">
    <w:name w:val="NumbListNumbList"/>
    <w:uiPriority w:val="99"/>
    <w:rsid w:val="006F6AA1"/>
    <w:pPr>
      <w:numPr>
        <w:numId w:val="2"/>
      </w:numPr>
    </w:pPr>
  </w:style>
  <w:style w:type="paragraph" w:customStyle="1" w:styleId="HKAArabicAddress">
    <w:name w:val="HKAArabicAddress"/>
    <w:basedOn w:val="Normal"/>
    <w:uiPriority w:val="99"/>
    <w:semiHidden/>
    <w:rsid w:val="006F6AA1"/>
    <w:pPr>
      <w:widowControl w:val="0"/>
      <w:autoSpaceDE w:val="0"/>
      <w:autoSpaceDN w:val="0"/>
      <w:adjustRightInd w:val="0"/>
      <w:spacing w:after="0"/>
      <w:jc w:val="right"/>
      <w:textAlignment w:val="center"/>
    </w:pPr>
    <w:rPr>
      <w:rFonts w:cs="Arial"/>
      <w:color w:val="000000"/>
      <w:sz w:val="14"/>
      <w:szCs w:val="14"/>
    </w:rPr>
  </w:style>
  <w:style w:type="character" w:styleId="CommentReference">
    <w:name w:val="annotation reference"/>
    <w:basedOn w:val="DefaultParagraphFont"/>
    <w:uiPriority w:val="99"/>
    <w:semiHidden/>
    <w:unhideWhenUsed/>
    <w:rsid w:val="006F6AA1"/>
    <w:rPr>
      <w:sz w:val="16"/>
      <w:szCs w:val="16"/>
      <w:lang w:val="en-US"/>
    </w:rPr>
  </w:style>
  <w:style w:type="paragraph" w:styleId="CommentText">
    <w:name w:val="annotation text"/>
    <w:basedOn w:val="Normal"/>
    <w:link w:val="CommentTextChar"/>
    <w:uiPriority w:val="99"/>
    <w:semiHidden/>
    <w:unhideWhenUsed/>
    <w:rsid w:val="006F6AA1"/>
  </w:style>
  <w:style w:type="character" w:customStyle="1" w:styleId="CommentTextChar">
    <w:name w:val="Comment Text Char"/>
    <w:basedOn w:val="DefaultParagraphFont"/>
    <w:link w:val="CommentText"/>
    <w:uiPriority w:val="99"/>
    <w:semiHidden/>
    <w:rsid w:val="006F6AA1"/>
    <w:rPr>
      <w:lang w:val="en-US"/>
    </w:rPr>
  </w:style>
  <w:style w:type="paragraph" w:styleId="CommentSubject">
    <w:name w:val="annotation subject"/>
    <w:basedOn w:val="CommentText"/>
    <w:next w:val="CommentText"/>
    <w:link w:val="CommentSubjectChar"/>
    <w:uiPriority w:val="99"/>
    <w:semiHidden/>
    <w:unhideWhenUsed/>
    <w:rsid w:val="006F6AA1"/>
    <w:rPr>
      <w:b/>
      <w:bCs/>
    </w:rPr>
  </w:style>
  <w:style w:type="character" w:customStyle="1" w:styleId="CommentSubjectChar">
    <w:name w:val="Comment Subject Char"/>
    <w:basedOn w:val="CommentTextChar"/>
    <w:link w:val="CommentSubject"/>
    <w:uiPriority w:val="99"/>
    <w:semiHidden/>
    <w:rsid w:val="006F6AA1"/>
    <w:rPr>
      <w:b/>
      <w:bCs/>
      <w:lang w:val="en-US"/>
    </w:rPr>
  </w:style>
  <w:style w:type="paragraph" w:styleId="BalloonText">
    <w:name w:val="Balloon Text"/>
    <w:basedOn w:val="Normal"/>
    <w:link w:val="BalloonTextChar"/>
    <w:uiPriority w:val="99"/>
    <w:semiHidden/>
    <w:unhideWhenUsed/>
    <w:rsid w:val="006F6AA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6AA1"/>
    <w:rPr>
      <w:rFonts w:ascii="Segoe UI" w:hAnsi="Segoe UI" w:cs="Segoe UI"/>
      <w:sz w:val="18"/>
      <w:szCs w:val="18"/>
      <w:lang w:val="en-US"/>
    </w:rPr>
  </w:style>
  <w:style w:type="character" w:styleId="PlaceholderText">
    <w:name w:val="Placeholder Text"/>
    <w:basedOn w:val="DefaultParagraphFont"/>
    <w:uiPriority w:val="99"/>
    <w:semiHidden/>
    <w:rsid w:val="006F6AA1"/>
    <w:rPr>
      <w:color w:val="808080"/>
      <w:lang w:val="en-US"/>
    </w:rPr>
  </w:style>
  <w:style w:type="paragraph" w:customStyle="1" w:styleId="FooterPage2Info">
    <w:name w:val="FooterPage2Info"/>
    <w:basedOn w:val="Footer"/>
    <w:uiPriority w:val="48"/>
    <w:semiHidden/>
    <w:qFormat/>
    <w:rsid w:val="006F6AA1"/>
    <w:rPr>
      <w:caps/>
    </w:rPr>
  </w:style>
  <w:style w:type="paragraph" w:customStyle="1" w:styleId="Copies">
    <w:name w:val="Copies"/>
    <w:basedOn w:val="Enclosures"/>
    <w:uiPriority w:val="48"/>
    <w:semiHidden/>
    <w:qFormat/>
    <w:rsid w:val="006F6AA1"/>
  </w:style>
  <w:style w:type="paragraph" w:customStyle="1" w:styleId="FooterFirstPage">
    <w:name w:val="FooterFirstPage"/>
    <w:basedOn w:val="Footer"/>
    <w:uiPriority w:val="49"/>
    <w:semiHidden/>
    <w:rsid w:val="006F6AA1"/>
    <w:pPr>
      <w:spacing w:before="720"/>
    </w:pPr>
  </w:style>
  <w:style w:type="paragraph" w:styleId="ListParagraph">
    <w:name w:val="List Paragraph"/>
    <w:basedOn w:val="Normal"/>
    <w:uiPriority w:val="34"/>
    <w:qFormat/>
    <w:rsid w:val="00D33F94"/>
    <w:pPr>
      <w:ind w:left="720"/>
      <w:contextualSpacing/>
    </w:pPr>
  </w:style>
  <w:style w:type="paragraph" w:customStyle="1" w:styleId="felsorolstermsandconditions">
    <w:name w:val="felsorolstermsandconditions"/>
    <w:basedOn w:val="Normal"/>
    <w:rsid w:val="008F1B4C"/>
    <w:pPr>
      <w:spacing w:before="100"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133701"/>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16660">
      <w:bodyDiv w:val="1"/>
      <w:marLeft w:val="0"/>
      <w:marRight w:val="0"/>
      <w:marTop w:val="0"/>
      <w:marBottom w:val="0"/>
      <w:divBdr>
        <w:top w:val="none" w:sz="0" w:space="0" w:color="auto"/>
        <w:left w:val="none" w:sz="0" w:space="0" w:color="auto"/>
        <w:bottom w:val="none" w:sz="0" w:space="0" w:color="auto"/>
        <w:right w:val="none" w:sz="0" w:space="0" w:color="auto"/>
      </w:divBdr>
    </w:div>
    <w:div w:id="1637567156">
      <w:bodyDiv w:val="1"/>
      <w:marLeft w:val="0"/>
      <w:marRight w:val="0"/>
      <w:marTop w:val="0"/>
      <w:marBottom w:val="0"/>
      <w:divBdr>
        <w:top w:val="none" w:sz="0" w:space="0" w:color="auto"/>
        <w:left w:val="none" w:sz="0" w:space="0" w:color="auto"/>
        <w:bottom w:val="none" w:sz="0" w:space="0" w:color="auto"/>
        <w:right w:val="none" w:sz="0" w:space="0" w:color="auto"/>
      </w:divBdr>
    </w:div>
    <w:div w:id="198870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49058\AppData\Local\Temp\Templafy\WordVsto\chnk3saw.dotx" TargetMode="External"/></Relationships>
</file>

<file path=word/theme/theme1.xml><?xml version="1.0" encoding="utf-8"?>
<a:theme xmlns:a="http://schemas.openxmlformats.org/drawingml/2006/main" name="Office Theme">
  <a:themeElements>
    <a:clrScheme name="HKA">
      <a:dk1>
        <a:sysClr val="windowText" lastClr="000000"/>
      </a:dk1>
      <a:lt1>
        <a:sysClr val="window" lastClr="FFFFFF"/>
      </a:lt1>
      <a:dk2>
        <a:srgbClr val="292E33"/>
      </a:dk2>
      <a:lt2>
        <a:srgbClr val="EDEDED"/>
      </a:lt2>
      <a:accent1>
        <a:srgbClr val="3A96A2"/>
      </a:accent1>
      <a:accent2>
        <a:srgbClr val="292E33"/>
      </a:accent2>
      <a:accent3>
        <a:srgbClr val="D46F43"/>
      </a:accent3>
      <a:accent4>
        <a:srgbClr val="BC9A64"/>
      </a:accent4>
      <a:accent5>
        <a:srgbClr val="84A35F"/>
      </a:accent5>
      <a:accent6>
        <a:srgbClr val="D2AB10"/>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3E9441-F79E-4F42-93C7-61B492CF9BF2}">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TemplateConfiguration><![CDATA[{"elementsMetadata":[],"transformationConfigurations":[{"topMargin":"{{UserProfile.OfficeCompanyLanguage.LetterPageSetting.MarginTop}}","rightMargin":"{{UserProfile.OfficeCompanyLanguage.LetterPageSetting.MarginRight}}","bottomMargin":"{{UserProfile.OfficeCompanyLanguage.LetterPageSetting.MarginBottom}}","leftMargin":"{{UserProfile.OfficeCompanyLanguage.LetterPageSetting.MarginLeft}}","gutter":"","gutterPosition":"","orientation":"","paperWidth":"{{UserProfile.OfficeCompanyLanguage.LetterPageSetting.PaperWidth}}","paperHeight":"{{UserProfile.OfficeCompanyLanguage.LetterPageSetting.PaperHeight}}","headerFromEdge":"{{UserProfile.OfficeCompanyLanguage.LetterPageSetting.HdrFromEdge}}","footerFromEdge":"{{UserProfile.OfficeCompanyLanguage.LetterPageSetting.FtrFromEdge}}","originalValues":{"topMargin":1134,"rightMargin":1134,"bottomMargin":1134,"leftMargin":1134,"gutter":0,"gutterPosition":"left","orientation":"portrait","paperWidth":11906,"paperHeight":16838,"headerFromEdge":567,"footerFromEdge":454},"disableUpdates":false,"type":"pageSetup"},{"language":"{{UserProfile.OfficeCompanyLanguage.CompanyLanguage.Language.Language}}","disableUpdates":false,"type":"proofingLanguage"}],"templateName":"Default Document (3)","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2AE9B-42BA-4A2F-898A-B4A4E88A7EC6}">
  <ds:schemaRefs/>
</ds:datastoreItem>
</file>

<file path=customXml/itemProps2.xml><?xml version="1.0" encoding="utf-8"?>
<ds:datastoreItem xmlns:ds="http://schemas.openxmlformats.org/officeDocument/2006/customXml" ds:itemID="{4290DE81-3946-41B8-B372-8C091D34C14D}">
  <ds:schemaRefs/>
</ds:datastoreItem>
</file>

<file path=customXml/itemProps3.xml><?xml version="1.0" encoding="utf-8"?>
<ds:datastoreItem xmlns:ds="http://schemas.openxmlformats.org/officeDocument/2006/customXml" ds:itemID="{E403AC58-1F49-40AD-8CCE-0A6141E73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chnk3saw</Template>
  <TotalTime>122</TotalTime>
  <Pages>11</Pages>
  <Words>4799</Words>
  <Characters>26302</Characters>
  <Application>Microsoft Office Word</Application>
  <DocSecurity>0</DocSecurity>
  <Lines>641</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Nadeesha Joanne Fernando</dc:creator>
  <cp:keywords/>
  <dc:description/>
  <cp:lastModifiedBy>damith.gayanga@ccr.work</cp:lastModifiedBy>
  <cp:revision>14</cp:revision>
  <cp:lastPrinted>2026-08-11T01:16:00Z</cp:lastPrinted>
  <dcterms:created xsi:type="dcterms:W3CDTF">2026-08-11T01:12:00Z</dcterms:created>
  <dcterms:modified xsi:type="dcterms:W3CDTF">2026-08-17T01:15:00Z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hka</vt:lpwstr>
  </property>
  <property fmtid="{D5CDD505-2E9C-101B-9397-08002B2CF9AE}" pid="3" name="TemplafyTemplateId">
    <vt:lpwstr>710634148166893836</vt:lpwstr>
  </property>
  <property fmtid="{D5CDD505-2E9C-101B-9397-08002B2CF9AE}" pid="4" name="TemplafyUserProfileId">
    <vt:lpwstr>637945101730694518</vt:lpwstr>
  </property>
  <property fmtid="{D5CDD505-2E9C-101B-9397-08002B2CF9AE}" pid="5" name="TemplafyFromBlank">
    <vt:bool>true</vt:bool>
  </property>
  <property fmtid="{D5CDD505-2E9C-101B-9397-08002B2CF9AE}" pid="6" name="GrammarlyDocumentId">
    <vt:lpwstr>1e677e05-3f17-4293-a914-bbd10ce5f974</vt:lpwstr>
  </property>
</Properties>
</file>